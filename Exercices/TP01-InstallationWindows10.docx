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71E836" w14:textId="1141520E" w:rsidR="004D36D7" w:rsidRPr="00B1496A" w:rsidRDefault="00E825F8" w:rsidP="00015B35">
      <w:pPr>
        <w:pStyle w:val="Titre"/>
        <w:rPr>
          <w:rStyle w:val="LabTitleInstVersred"/>
          <w:b/>
          <w:color w:val="auto"/>
        </w:rPr>
      </w:pPr>
      <w:sdt>
        <w:sdtPr>
          <w:rPr>
            <w:b w:val="0"/>
            <w:color w:val="EE0000"/>
          </w:rPr>
          <w:alias w:val="Title"/>
          <w:tag w:val=""/>
          <w:id w:val="-487021785"/>
          <w:placeholder>
            <w:docPart w:val="2608902FA03D4C27A40EE65FF133EF42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>
          <w:rPr>
            <w:b/>
          </w:rPr>
        </w:sdtEndPr>
        <w:sdtContent>
          <w:r w:rsidR="001867E1" w:rsidRPr="00B1496A">
            <w:rPr>
              <w:b w:val="0"/>
            </w:rPr>
            <w:t>Travail pratique</w:t>
          </w:r>
          <w:r w:rsidR="00493A77" w:rsidRPr="00B1496A">
            <w:rPr>
              <w:b w:val="0"/>
            </w:rPr>
            <w:t xml:space="preserve"> </w:t>
          </w:r>
          <w:r w:rsidR="001867E1" w:rsidRPr="00B1496A">
            <w:rPr>
              <w:b w:val="0"/>
            </w:rPr>
            <w:t>1</w:t>
          </w:r>
          <w:r w:rsidR="00E96375" w:rsidRPr="00B1496A">
            <w:rPr>
              <w:b w:val="0"/>
            </w:rPr>
            <w:t xml:space="preserve"> – </w:t>
          </w:r>
          <w:r w:rsidR="00990E2E" w:rsidRPr="00B1496A">
            <w:rPr>
              <w:b w:val="0"/>
            </w:rPr>
            <w:t>Installation de Windows 10 sur ES</w:t>
          </w:r>
          <w:r w:rsidR="00B3028E" w:rsidRPr="00B1496A">
            <w:rPr>
              <w:b w:val="0"/>
            </w:rPr>
            <w:t>X</w:t>
          </w:r>
          <w:r w:rsidR="00990E2E" w:rsidRPr="00B1496A">
            <w:rPr>
              <w:b w:val="0"/>
            </w:rPr>
            <w:t>i</w:t>
          </w:r>
        </w:sdtContent>
      </w:sdt>
    </w:p>
    <w:p w14:paraId="5371E837" w14:textId="77777777" w:rsidR="005924BB" w:rsidRPr="00C92A7E" w:rsidRDefault="005924BB" w:rsidP="005924BB">
      <w:pPr>
        <w:pStyle w:val="Titre1"/>
        <w:numPr>
          <w:ilvl w:val="0"/>
          <w:numId w:val="3"/>
        </w:numPr>
      </w:pPr>
      <w:r w:rsidRPr="00C92A7E">
        <w:t>Objecti</w:t>
      </w:r>
      <w:r w:rsidR="00724626" w:rsidRPr="00C92A7E">
        <w:t>f</w:t>
      </w:r>
      <w:r w:rsidRPr="00C92A7E">
        <w:t>s</w:t>
      </w:r>
    </w:p>
    <w:p w14:paraId="5371E838" w14:textId="77777777" w:rsidR="005924BB" w:rsidRPr="00C92A7E" w:rsidRDefault="00085572" w:rsidP="005924BB">
      <w:pPr>
        <w:pStyle w:val="BodyTextL25"/>
      </w:pPr>
      <w:r w:rsidRPr="00C92A7E">
        <w:t xml:space="preserve">Dans ce </w:t>
      </w:r>
      <w:r w:rsidR="002C00D8">
        <w:t>travail</w:t>
      </w:r>
      <w:r w:rsidRPr="00C92A7E">
        <w:t xml:space="preserve">, vous allez </w:t>
      </w:r>
      <w:r w:rsidR="00BF5AF9">
        <w:t>i</w:t>
      </w:r>
      <w:r w:rsidR="00BF5AF9" w:rsidRPr="00BF5AF9">
        <w:t>nstaller le système d’exploitation</w:t>
      </w:r>
      <w:r w:rsidR="00BF5AF9">
        <w:t xml:space="preserve"> Windows</w:t>
      </w:r>
      <w:r w:rsidR="00BF5AF9" w:rsidRPr="00BF5AF9">
        <w:t>, virtuel, en respectant la procédure de l’éditeur, et les recommandations du manufacturier au besoin.</w:t>
      </w:r>
    </w:p>
    <w:p w14:paraId="5371E839" w14:textId="77777777" w:rsidR="005924BB" w:rsidRPr="00C92A7E" w:rsidRDefault="00E96375" w:rsidP="005924BB">
      <w:pPr>
        <w:pStyle w:val="Titre1"/>
        <w:numPr>
          <w:ilvl w:val="0"/>
          <w:numId w:val="3"/>
        </w:numPr>
      </w:pPr>
      <w:r w:rsidRPr="00C92A7E">
        <w:t>Informations</w:t>
      </w:r>
    </w:p>
    <w:p w14:paraId="5371E83A" w14:textId="77777777" w:rsidR="005924BB" w:rsidRPr="00C92A7E" w:rsidRDefault="00BF5AF9" w:rsidP="005924BB">
      <w:pPr>
        <w:pStyle w:val="BodyTextL25"/>
      </w:pPr>
      <w:bookmarkStart w:id="0" w:name="_Hlk4137011"/>
      <w:r>
        <w:t>Pour pouvoir bien travailler et développer, vous devez vous initier aux différentes familles de systèmes d’exploitation et à leurs différences</w:t>
      </w:r>
      <w:r w:rsidR="005924BB" w:rsidRPr="00C92A7E">
        <w:t>.</w:t>
      </w:r>
      <w:r w:rsidR="00E96375" w:rsidRPr="00C92A7E">
        <w:t xml:space="preserve"> </w:t>
      </w:r>
      <w:r>
        <w:t>Vous allez débuter par la famille Windows et par son installation, ceci vous permet d’apprendre à vous préparer un environnement de développement. Vous allez vous installer un Windows dans un environnement virtuel.</w:t>
      </w:r>
    </w:p>
    <w:bookmarkEnd w:id="0"/>
    <w:p w14:paraId="5371E83B" w14:textId="77777777" w:rsidR="005924BB" w:rsidRPr="00C92A7E" w:rsidRDefault="008222FC" w:rsidP="005924BB">
      <w:pPr>
        <w:pStyle w:val="Titre1"/>
        <w:numPr>
          <w:ilvl w:val="0"/>
          <w:numId w:val="3"/>
        </w:numPr>
      </w:pPr>
      <w:r w:rsidRPr="00C92A7E">
        <w:t>Besoins</w:t>
      </w:r>
    </w:p>
    <w:p w14:paraId="5371E83C" w14:textId="77777777" w:rsidR="0042126C" w:rsidRDefault="0042126C" w:rsidP="005924BB">
      <w:pPr>
        <w:pStyle w:val="Bulletlevel1"/>
        <w:spacing w:before="60" w:after="60" w:line="276" w:lineRule="auto"/>
      </w:pPr>
      <w:r>
        <w:t>Un fichier iso de Windows 10</w:t>
      </w:r>
    </w:p>
    <w:p w14:paraId="5371E83D" w14:textId="77777777" w:rsidR="005924BB" w:rsidRPr="00C92A7E" w:rsidRDefault="009216D7" w:rsidP="005924BB">
      <w:pPr>
        <w:pStyle w:val="Bulletlevel1"/>
        <w:spacing w:before="60" w:after="60" w:line="276" w:lineRule="auto"/>
      </w:pPr>
      <w:r w:rsidRPr="00C92A7E">
        <w:t>Votre nom d’utilisateur et mot de passe pour vSphere</w:t>
      </w:r>
    </w:p>
    <w:p w14:paraId="5371E83E" w14:textId="77777777" w:rsidR="005924BB" w:rsidRDefault="009216D7" w:rsidP="005924BB">
      <w:pPr>
        <w:pStyle w:val="Bulletlevel1"/>
        <w:spacing w:before="60" w:after="60" w:line="276" w:lineRule="auto"/>
      </w:pPr>
      <w:r w:rsidRPr="00C92A7E">
        <w:t>Connexion r</w:t>
      </w:r>
      <w:r w:rsidR="003B0205" w:rsidRPr="00C92A7E">
        <w:t>é</w:t>
      </w:r>
      <w:r w:rsidRPr="00C92A7E">
        <w:t xml:space="preserve">seau </w:t>
      </w:r>
    </w:p>
    <w:p w14:paraId="5371E83F" w14:textId="77777777" w:rsidR="00710D45" w:rsidRPr="00C92A7E" w:rsidRDefault="00710D45" w:rsidP="00710D45">
      <w:pPr>
        <w:pStyle w:val="Titre1"/>
        <w:numPr>
          <w:ilvl w:val="0"/>
          <w:numId w:val="3"/>
        </w:numPr>
      </w:pPr>
      <w:r>
        <w:t>Évaluations</w:t>
      </w:r>
    </w:p>
    <w:tbl>
      <w:tblPr>
        <w:tblStyle w:val="Grilledutableau"/>
        <w:tblW w:w="0" w:type="auto"/>
        <w:tblInd w:w="360" w:type="dxa"/>
        <w:tblLook w:val="04A0" w:firstRow="1" w:lastRow="0" w:firstColumn="1" w:lastColumn="0" w:noHBand="0" w:noVBand="1"/>
      </w:tblPr>
      <w:tblGrid>
        <w:gridCol w:w="4867"/>
        <w:gridCol w:w="1338"/>
      </w:tblGrid>
      <w:tr w:rsidR="0036363F" w14:paraId="5371E842" w14:textId="77777777" w:rsidTr="00D83DD0">
        <w:tc>
          <w:tcPr>
            <w:tcW w:w="4867" w:type="dxa"/>
          </w:tcPr>
          <w:p w14:paraId="5371E840" w14:textId="77777777" w:rsidR="0036363F" w:rsidRPr="0036363F" w:rsidRDefault="0036363F" w:rsidP="00710D45">
            <w:pPr>
              <w:pStyle w:val="BodyTextL25"/>
              <w:ind w:left="0"/>
              <w:rPr>
                <w:b/>
              </w:rPr>
            </w:pPr>
            <w:r w:rsidRPr="0036363F">
              <w:rPr>
                <w:b/>
              </w:rPr>
              <w:t>Items</w:t>
            </w:r>
          </w:p>
        </w:tc>
        <w:tc>
          <w:tcPr>
            <w:tcW w:w="1338" w:type="dxa"/>
          </w:tcPr>
          <w:p w14:paraId="5371E841" w14:textId="77777777" w:rsidR="0036363F" w:rsidRPr="0036363F" w:rsidRDefault="0036363F" w:rsidP="00710D45">
            <w:pPr>
              <w:pStyle w:val="BodyTextL25"/>
              <w:ind w:left="0"/>
              <w:rPr>
                <w:b/>
              </w:rPr>
            </w:pPr>
            <w:r w:rsidRPr="0036363F">
              <w:rPr>
                <w:b/>
              </w:rPr>
              <w:t>Points</w:t>
            </w:r>
          </w:p>
        </w:tc>
      </w:tr>
      <w:tr w:rsidR="0036363F" w14:paraId="5371E845" w14:textId="77777777" w:rsidTr="00D83DD0">
        <w:tc>
          <w:tcPr>
            <w:tcW w:w="4867" w:type="dxa"/>
          </w:tcPr>
          <w:p w14:paraId="5371E843" w14:textId="4DDA50AD" w:rsidR="0036363F" w:rsidRDefault="00171A26" w:rsidP="00710D45">
            <w:pPr>
              <w:pStyle w:val="BodyTextL25"/>
              <w:ind w:left="0"/>
            </w:pPr>
            <w:r>
              <w:t xml:space="preserve">Nom </w:t>
            </w:r>
            <w:r w:rsidR="00FB5E36">
              <w:t xml:space="preserve">et répertoire </w:t>
            </w:r>
            <w:r>
              <w:t>de la VM</w:t>
            </w:r>
            <w:r w:rsidR="001867E1">
              <w:t xml:space="preserve"> (</w:t>
            </w:r>
            <w:r w:rsidR="005963BC">
              <w:t>1</w:t>
            </w:r>
            <w:r w:rsidR="001867E1">
              <w:t xml:space="preserve"> points)</w:t>
            </w:r>
          </w:p>
        </w:tc>
        <w:tc>
          <w:tcPr>
            <w:tcW w:w="1338" w:type="dxa"/>
          </w:tcPr>
          <w:p w14:paraId="5371E844" w14:textId="77777777" w:rsidR="0036363F" w:rsidRDefault="0036363F" w:rsidP="00710D45">
            <w:pPr>
              <w:pStyle w:val="BodyTextL25"/>
              <w:ind w:left="0"/>
            </w:pPr>
          </w:p>
        </w:tc>
      </w:tr>
      <w:tr w:rsidR="00FB5E36" w14:paraId="5371E848" w14:textId="77777777" w:rsidTr="00D83DD0">
        <w:tc>
          <w:tcPr>
            <w:tcW w:w="4867" w:type="dxa"/>
          </w:tcPr>
          <w:p w14:paraId="5371E846" w14:textId="2BF0AEDF" w:rsidR="00FB5E36" w:rsidRDefault="00FB5E36" w:rsidP="00710D45">
            <w:pPr>
              <w:pStyle w:val="BodyTextL25"/>
              <w:ind w:left="0"/>
            </w:pPr>
            <w:r>
              <w:t>Disque dur dynamique (1 point)</w:t>
            </w:r>
          </w:p>
        </w:tc>
        <w:tc>
          <w:tcPr>
            <w:tcW w:w="1338" w:type="dxa"/>
          </w:tcPr>
          <w:p w14:paraId="5371E847" w14:textId="77777777" w:rsidR="00FB5E36" w:rsidRDefault="00FB5E36" w:rsidP="00710D45">
            <w:pPr>
              <w:pStyle w:val="BodyTextL25"/>
              <w:ind w:left="0"/>
            </w:pPr>
          </w:p>
        </w:tc>
      </w:tr>
      <w:tr w:rsidR="00FB5E36" w14:paraId="5371E854" w14:textId="77777777" w:rsidTr="00D83DD0">
        <w:tc>
          <w:tcPr>
            <w:tcW w:w="4867" w:type="dxa"/>
          </w:tcPr>
          <w:p w14:paraId="5371E852" w14:textId="46D0C85F" w:rsidR="00FB5E36" w:rsidRDefault="00FB5E36" w:rsidP="00710D45">
            <w:pPr>
              <w:pStyle w:val="BodyTextL25"/>
              <w:ind w:left="0"/>
            </w:pPr>
            <w:r w:rsidRPr="00001B8F">
              <w:rPr>
                <w:bCs/>
              </w:rPr>
              <w:t>Questions (</w:t>
            </w:r>
            <w:r w:rsidR="00BC43DC">
              <w:rPr>
                <w:bCs/>
              </w:rPr>
              <w:t>8</w:t>
            </w:r>
            <w:r w:rsidRPr="00001B8F">
              <w:rPr>
                <w:bCs/>
              </w:rPr>
              <w:t xml:space="preserve"> points)</w:t>
            </w:r>
          </w:p>
        </w:tc>
        <w:tc>
          <w:tcPr>
            <w:tcW w:w="1338" w:type="dxa"/>
          </w:tcPr>
          <w:p w14:paraId="5371E853" w14:textId="77777777" w:rsidR="00FB5E36" w:rsidRDefault="00FB5E36" w:rsidP="00710D45">
            <w:pPr>
              <w:pStyle w:val="BodyTextL25"/>
              <w:ind w:left="0"/>
            </w:pPr>
          </w:p>
        </w:tc>
      </w:tr>
      <w:tr w:rsidR="00FB5E36" w14:paraId="5371E857" w14:textId="77777777" w:rsidTr="00D83DD0">
        <w:tc>
          <w:tcPr>
            <w:tcW w:w="4867" w:type="dxa"/>
          </w:tcPr>
          <w:p w14:paraId="5371E855" w14:textId="67DED9BE" w:rsidR="00FB5E36" w:rsidRPr="00001B8F" w:rsidRDefault="00FB5E36" w:rsidP="00710D45">
            <w:pPr>
              <w:pStyle w:val="BodyTextL25"/>
              <w:ind w:left="0"/>
              <w:rPr>
                <w:bCs/>
              </w:rPr>
            </w:pPr>
            <w:r w:rsidRPr="00DE03FA">
              <w:rPr>
                <w:b/>
              </w:rPr>
              <w:t>Total</w:t>
            </w:r>
            <w:r>
              <w:rPr>
                <w:b/>
              </w:rPr>
              <w:t xml:space="preserve"> (10 points)</w:t>
            </w:r>
            <w:r w:rsidRPr="00DE03FA">
              <w:rPr>
                <w:b/>
              </w:rPr>
              <w:t> :</w:t>
            </w:r>
          </w:p>
        </w:tc>
        <w:tc>
          <w:tcPr>
            <w:tcW w:w="1338" w:type="dxa"/>
          </w:tcPr>
          <w:p w14:paraId="5371E856" w14:textId="77777777" w:rsidR="00FB5E36" w:rsidRDefault="00FB5E36" w:rsidP="00710D45">
            <w:pPr>
              <w:pStyle w:val="BodyTextL25"/>
              <w:ind w:left="0"/>
            </w:pPr>
          </w:p>
        </w:tc>
      </w:tr>
      <w:tr w:rsidR="00FB5E36" w14:paraId="765F7653" w14:textId="77777777" w:rsidTr="00D83DD0">
        <w:tc>
          <w:tcPr>
            <w:tcW w:w="4867" w:type="dxa"/>
          </w:tcPr>
          <w:p w14:paraId="70C3DC94" w14:textId="55A53EB2" w:rsidR="00FB5E36" w:rsidRPr="00DE03FA" w:rsidRDefault="00FB5E36" w:rsidP="00710D45">
            <w:pPr>
              <w:pStyle w:val="BodyTextL25"/>
              <w:ind w:left="0"/>
              <w:rPr>
                <w:b/>
              </w:rPr>
            </w:pPr>
            <w:r>
              <w:rPr>
                <w:b/>
              </w:rPr>
              <w:t xml:space="preserve">Voir les </w:t>
            </w:r>
            <w:r w:rsidR="006671EB">
              <w:rPr>
                <w:b/>
              </w:rPr>
              <w:t>instructions</w:t>
            </w:r>
            <w:r>
              <w:rPr>
                <w:b/>
              </w:rPr>
              <w:t xml:space="preserve"> </w:t>
            </w:r>
            <w:r w:rsidR="006671EB">
              <w:rPr>
                <w:b/>
              </w:rPr>
              <w:t>à la fin pour la remise</w:t>
            </w:r>
          </w:p>
        </w:tc>
        <w:tc>
          <w:tcPr>
            <w:tcW w:w="1338" w:type="dxa"/>
          </w:tcPr>
          <w:p w14:paraId="24F216BF" w14:textId="77777777" w:rsidR="00FB5E36" w:rsidRDefault="00FB5E36" w:rsidP="00710D45">
            <w:pPr>
              <w:pStyle w:val="BodyTextL25"/>
              <w:ind w:left="0"/>
            </w:pPr>
          </w:p>
        </w:tc>
      </w:tr>
    </w:tbl>
    <w:p w14:paraId="5371E858" w14:textId="77777777" w:rsidR="00710D45" w:rsidRPr="00C92A7E" w:rsidRDefault="00710D45" w:rsidP="00710D45">
      <w:pPr>
        <w:pStyle w:val="BodyTextL25"/>
      </w:pPr>
    </w:p>
    <w:p w14:paraId="5371E859" w14:textId="77777777" w:rsidR="005924BB" w:rsidRPr="00C92A7E" w:rsidRDefault="005924BB" w:rsidP="004C0AFD">
      <w:pPr>
        <w:pStyle w:val="Titre1"/>
        <w:numPr>
          <w:ilvl w:val="0"/>
          <w:numId w:val="3"/>
        </w:numPr>
      </w:pPr>
      <w:r w:rsidRPr="00C92A7E">
        <w:t>Instructions</w:t>
      </w:r>
    </w:p>
    <w:p w14:paraId="5371E85A" w14:textId="77777777" w:rsidR="005924BB" w:rsidRPr="00C92A7E" w:rsidRDefault="00EA73E1" w:rsidP="00BE1A74">
      <w:pPr>
        <w:pStyle w:val="Titre2"/>
      </w:pPr>
      <w:r w:rsidRPr="00C92A7E">
        <w:t xml:space="preserve"> Création d’une VM à partir d’un </w:t>
      </w:r>
      <w:r w:rsidR="00EF4D9D">
        <w:t>fichier iso</w:t>
      </w:r>
    </w:p>
    <w:p w14:paraId="5371E85B" w14:textId="77777777" w:rsidR="00EA73E1" w:rsidRPr="00C92A7E" w:rsidRDefault="009C2170" w:rsidP="00EA73E1">
      <w:pPr>
        <w:pStyle w:val="BodyTextL25"/>
      </w:pPr>
      <w:r>
        <w:t>Quelques fois</w:t>
      </w:r>
      <w:r w:rsidR="00BA1713">
        <w:t>,</w:t>
      </w:r>
      <w:r>
        <w:t xml:space="preserve"> vous devrez vous créer une VM en faisant l’installation du système d’exploitation</w:t>
      </w:r>
      <w:r w:rsidR="00EA73E1" w:rsidRPr="00C92A7E">
        <w:t>.</w:t>
      </w:r>
      <w:r>
        <w:t xml:space="preserve"> Pour ce faire, vous allez utiliser un fichier </w:t>
      </w:r>
      <w:r w:rsidRPr="00B82629">
        <w:rPr>
          <w:highlight w:val="yellow"/>
        </w:rPr>
        <w:t>iso</w:t>
      </w:r>
      <w:r>
        <w:t xml:space="preserve"> qui contient tout ce dont vous avez besoin pour l’installation du SE.</w:t>
      </w:r>
    </w:p>
    <w:p w14:paraId="5371E85C" w14:textId="10D70789" w:rsidR="00EA73E1" w:rsidRDefault="00E43F3F" w:rsidP="00EA73E1">
      <w:pPr>
        <w:pStyle w:val="BodyTextL25"/>
      </w:pPr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371E900" wp14:editId="2264D1F2">
                <wp:simplePos x="0" y="0"/>
                <wp:positionH relativeFrom="column">
                  <wp:posOffset>-66675</wp:posOffset>
                </wp:positionH>
                <wp:positionV relativeFrom="paragraph">
                  <wp:posOffset>38100</wp:posOffset>
                </wp:positionV>
                <wp:extent cx="6680200" cy="546735"/>
                <wp:effectExtent l="9525" t="7620" r="6350" b="7620"/>
                <wp:wrapNone/>
                <wp:docPr id="59" name="Text Box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680200" cy="54673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71E968" w14:textId="77777777" w:rsidR="00B82629" w:rsidRPr="00D504DB" w:rsidRDefault="00B82629" w:rsidP="00B82629">
                            <w:r>
                              <w:rPr>
                                <w:b/>
                                <w:bCs/>
                                <w:lang w:val="fr-FR"/>
                              </w:rPr>
                              <w:t xml:space="preserve">Qu’est-ce qu’un fichier </w:t>
                            </w:r>
                            <w:r>
                              <w:rPr>
                                <w:lang w:val="fr-FR"/>
                              </w:rPr>
                              <w:t>iso ? C’est un fichier contenant toutes les parties pour installer le système d’exploitation.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371E900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-5.25pt;margin-top:3pt;width:526pt;height:43.0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" fillcolor="#c6d9f1 [671]">
                <o:lock v:ext="edit" aspectratio="t"/>
                <v:textbox style="mso-fit-shape-to-text:t">
                  <w:txbxContent>
                    <w:p w14:paraId="5371E968" w14:textId="77777777" w:rsidR="00B82629" w:rsidRPr="00D504DB" w:rsidRDefault="00B82629" w:rsidP="00B82629">
                      <w:r>
                        <w:rPr>
                          <w:b/>
                          <w:bCs/>
                          <w:lang w:val="fr-FR"/>
                        </w:rPr>
                        <w:t xml:space="preserve">Qu’est-ce qu’un fichier </w:t>
                      </w:r>
                      <w:r>
                        <w:rPr>
                          <w:lang w:val="fr-FR"/>
                        </w:rPr>
                        <w:t>iso ? C’est un fichier contenant toutes les parties pour installer le système d’exploitation.</w:t>
                      </w:r>
                    </w:p>
                  </w:txbxContent>
                </v:textbox>
              </v:shape>
            </w:pict>
          </mc:Fallback>
        </mc:AlternateContent>
      </w:r>
    </w:p>
    <w:p w14:paraId="5371E85D" w14:textId="77777777" w:rsidR="00B82629" w:rsidRDefault="00B82629" w:rsidP="00EA73E1">
      <w:pPr>
        <w:pStyle w:val="BodyTextL25"/>
      </w:pPr>
    </w:p>
    <w:p w14:paraId="5371E85E" w14:textId="77777777" w:rsidR="00B82629" w:rsidRPr="00C92A7E" w:rsidRDefault="00B82629" w:rsidP="00EA73E1">
      <w:pPr>
        <w:pStyle w:val="BodyTextL25"/>
      </w:pPr>
    </w:p>
    <w:p w14:paraId="5371E85F" w14:textId="2431B0D0" w:rsidR="005924BB" w:rsidRPr="00C92A7E" w:rsidRDefault="008A49DE" w:rsidP="00B82629">
      <w:pPr>
        <w:pStyle w:val="SubStepAlpha"/>
      </w:pPr>
      <w:r>
        <w:t xml:space="preserve">Accédez à vSphere. </w:t>
      </w:r>
      <w:r w:rsidR="0067244F">
        <w:t xml:space="preserve">Dans le menu à gauche, </w:t>
      </w:r>
      <w:r w:rsidR="00B82629">
        <w:t xml:space="preserve">cliquez </w:t>
      </w:r>
      <w:proofErr w:type="gramStart"/>
      <w:r w:rsidR="00B82629">
        <w:t xml:space="preserve">sur </w:t>
      </w:r>
      <w:r w:rsidR="0067244F">
        <w:t xml:space="preserve"> </w:t>
      </w:r>
      <w:r w:rsidR="00796B2A">
        <w:t>«</w:t>
      </w:r>
      <w:proofErr w:type="gramEnd"/>
      <w:r w:rsidR="00796B2A">
        <w:t> </w:t>
      </w:r>
      <w:r w:rsidR="00796B2A" w:rsidRPr="00796B2A">
        <w:rPr>
          <w:b/>
        </w:rPr>
        <w:t>VM et Modèles</w:t>
      </w:r>
      <w:r w:rsidR="00796B2A">
        <w:t xml:space="preserve"> » (WM and </w:t>
      </w:r>
      <w:proofErr w:type="spellStart"/>
      <w:r w:rsidR="00796B2A">
        <w:t>Templates</w:t>
      </w:r>
      <w:proofErr w:type="spellEnd"/>
      <w:r w:rsidR="00796B2A">
        <w:t>)</w:t>
      </w:r>
      <w:r w:rsidR="005924BB" w:rsidRPr="00C92A7E">
        <w:t>.</w:t>
      </w:r>
      <w:r w:rsidR="00796B2A">
        <w:br/>
      </w:r>
      <w:r w:rsidR="00796B2A">
        <w:br/>
      </w:r>
      <w:r w:rsidR="006809A4" w:rsidRPr="006809A4">
        <w:rPr>
          <w:noProof/>
        </w:rPr>
        <w:lastRenderedPageBreak/>
        <w:drawing>
          <wp:inline distT="0" distB="0" distL="0" distR="0" wp14:anchorId="2158EECF" wp14:editId="65C9F02F">
            <wp:extent cx="6400800" cy="279082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6B2A">
        <w:br/>
      </w:r>
    </w:p>
    <w:p w14:paraId="5371E860" w14:textId="7BAC6033" w:rsidR="00267A50" w:rsidRDefault="00B63446" w:rsidP="00BE1A74">
      <w:pPr>
        <w:pStyle w:val="SubStepAlpha"/>
      </w:pPr>
      <w:r>
        <w:t xml:space="preserve">Développez </w:t>
      </w:r>
      <w:r w:rsidR="003231DE" w:rsidRPr="00AE5332">
        <w:rPr>
          <w:b/>
        </w:rPr>
        <w:t>vcenterdfc.</w:t>
      </w:r>
      <w:r w:rsidR="002002D5">
        <w:rPr>
          <w:b/>
        </w:rPr>
        <w:t>csfoy</w:t>
      </w:r>
      <w:r w:rsidR="003231DE" w:rsidRPr="00AE5332">
        <w:rPr>
          <w:b/>
        </w:rPr>
        <w:t>.ca</w:t>
      </w:r>
      <w:r>
        <w:t>, en cliquant sur l</w:t>
      </w:r>
      <w:r w:rsidR="003231DE">
        <w:t>a</w:t>
      </w:r>
      <w:r>
        <w:t xml:space="preserve"> flèche</w:t>
      </w:r>
      <w:r w:rsidR="00B82629">
        <w:t xml:space="preserve"> </w:t>
      </w:r>
      <w:proofErr w:type="gramStart"/>
      <w:r w:rsidR="00B82629" w:rsidRPr="00B82629">
        <w:rPr>
          <w:sz w:val="24"/>
          <w:highlight w:val="yellow"/>
        </w:rPr>
        <w:t>&gt;</w:t>
      </w:r>
      <w:r w:rsidR="00B82629">
        <w:t xml:space="preserve"> </w:t>
      </w:r>
      <w:r w:rsidR="003231DE">
        <w:t xml:space="preserve"> à</w:t>
      </w:r>
      <w:proofErr w:type="gramEnd"/>
      <w:r w:rsidR="003231DE">
        <w:t xml:space="preserve"> gauche</w:t>
      </w:r>
      <w:r w:rsidR="00B82629">
        <w:t>. Développez DFC DS</w:t>
      </w:r>
      <w:r w:rsidR="00E11A29">
        <w:t xml:space="preserve"> </w:t>
      </w:r>
      <w:r w:rsidR="003A0DF1">
        <w:t xml:space="preserve">et puis </w:t>
      </w:r>
      <w:r w:rsidR="00267A50">
        <w:t>développez VM DFC</w:t>
      </w:r>
      <w:r w:rsidR="002F41A9">
        <w:t>.</w:t>
      </w:r>
    </w:p>
    <w:p w14:paraId="5371E861" w14:textId="74EF4980" w:rsidR="00267A50" w:rsidRDefault="00E43F3F" w:rsidP="00267A50">
      <w:pPr>
        <w:pStyle w:val="SubStepAlpha"/>
        <w:ind w:left="720"/>
      </w:pPr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371E903" wp14:editId="2AC2A58A">
                <wp:simplePos x="0" y="0"/>
                <wp:positionH relativeFrom="column">
                  <wp:posOffset>146050</wp:posOffset>
                </wp:positionH>
                <wp:positionV relativeFrom="paragraph">
                  <wp:posOffset>175260</wp:posOffset>
                </wp:positionV>
                <wp:extent cx="6799580" cy="479425"/>
                <wp:effectExtent l="12700" t="11430" r="7620" b="13970"/>
                <wp:wrapNone/>
                <wp:docPr id="58" name="Text Box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799580" cy="4794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71E969" w14:textId="17CE0233" w:rsidR="00267A50" w:rsidRPr="00CE7548" w:rsidRDefault="00267A50" w:rsidP="00267A50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ATTENTION : vérifiez CORRECTEMENT chaque action que vous désirez pos</w:t>
                            </w:r>
                            <w:r w:rsidR="00693D85">
                              <w:rPr>
                                <w:sz w:val="18"/>
                              </w:rPr>
                              <w:t>er</w:t>
                            </w:r>
                            <w:r>
                              <w:rPr>
                                <w:sz w:val="18"/>
                              </w:rPr>
                              <w:t xml:space="preserve">. Vous avez le POUVOIR d’effacer accidentellement des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VMs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71E903" id="Text Box 18" o:spid="_x0000_s1027" type="#_x0000_t202" style="position:absolute;left:0;text-align:left;margin-left:11.5pt;margin-top:13.8pt;width:535.4pt;height:37.7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" fillcolor="#fabf8f [1945]">
                <o:lock v:ext="edit" aspectratio="t"/>
                <v:textbox style="mso-fit-shape-to-text:t">
                  <w:txbxContent>
                    <w:p w14:paraId="5371E969" w14:textId="17CE0233" w:rsidR="00267A50" w:rsidRPr="00CE7548" w:rsidRDefault="00267A50" w:rsidP="00267A50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ATTENTION : vérifiez CORRECTEMENT chaque action que vous désirez pos</w:t>
                      </w:r>
                      <w:r w:rsidR="00693D85">
                        <w:rPr>
                          <w:sz w:val="18"/>
                        </w:rPr>
                        <w:t>er</w:t>
                      </w:r>
                      <w:r>
                        <w:rPr>
                          <w:sz w:val="18"/>
                        </w:rPr>
                        <w:t xml:space="preserve">. Vous avez le POUVOIR d’effacer accidentellement des </w:t>
                      </w:r>
                      <w:proofErr w:type="spellStart"/>
                      <w:r>
                        <w:rPr>
                          <w:sz w:val="18"/>
                        </w:rPr>
                        <w:t>VMs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267A50">
        <w:t xml:space="preserve">Vous êtes maintenant dans la liste de toutes les </w:t>
      </w:r>
      <w:proofErr w:type="spellStart"/>
      <w:r w:rsidR="00267A50">
        <w:t>VMs</w:t>
      </w:r>
      <w:proofErr w:type="spellEnd"/>
      <w:r w:rsidR="00267A50">
        <w:t xml:space="preserve"> de la Formation Continue.</w:t>
      </w:r>
    </w:p>
    <w:p w14:paraId="6AD28794" w14:textId="75021DB8" w:rsidR="00C31ED3" w:rsidRDefault="00C31ED3" w:rsidP="00267A50">
      <w:pPr>
        <w:pStyle w:val="SubStepAlpha"/>
        <w:ind w:left="720"/>
      </w:pPr>
    </w:p>
    <w:p w14:paraId="5371E862" w14:textId="2C8EEF2E" w:rsidR="00267A50" w:rsidRDefault="00267A50" w:rsidP="00267A50">
      <w:pPr>
        <w:pStyle w:val="SubStepAlpha"/>
        <w:ind w:left="720"/>
      </w:pPr>
    </w:p>
    <w:p w14:paraId="5371E863" w14:textId="4C46CAB9" w:rsidR="00267A50" w:rsidRDefault="00267A50" w:rsidP="00267A50">
      <w:pPr>
        <w:pStyle w:val="SubStepAlpha"/>
        <w:ind w:left="720"/>
      </w:pPr>
    </w:p>
    <w:p w14:paraId="5371E864" w14:textId="6948A36B" w:rsidR="005924BB" w:rsidRDefault="000710A9" w:rsidP="00A65B10">
      <w:pPr>
        <w:pStyle w:val="SubStepAlpha"/>
        <w:jc w:val="center"/>
      </w:pPr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5371E909" wp14:editId="0EE81897">
                <wp:simplePos x="0" y="0"/>
                <wp:positionH relativeFrom="column">
                  <wp:posOffset>1179856</wp:posOffset>
                </wp:positionH>
                <wp:positionV relativeFrom="paragraph">
                  <wp:posOffset>1195528</wp:posOffset>
                </wp:positionV>
                <wp:extent cx="1261978" cy="94982"/>
                <wp:effectExtent l="0" t="57150" r="14605" b="19685"/>
                <wp:wrapNone/>
                <wp:docPr id="5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261978" cy="94982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544DBC2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3" o:spid="_x0000_s1026" type="#_x0000_t32" style="position:absolute;margin-left:92.9pt;margin-top:94.15pt;width:99.35pt;height:7.5pt;flip:y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" strokecolor="red" strokeweight="1.5pt">
                <v:stroke endarrow="block"/>
              </v:shape>
            </w:pict>
          </mc:Fallback>
        </mc:AlternateContent>
      </w:r>
      <w:r w:rsidR="00267A50">
        <w:t>C</w:t>
      </w:r>
      <w:r w:rsidR="003231DE">
        <w:t>hoisir</w:t>
      </w:r>
      <w:r w:rsidR="00E03D93">
        <w:t xml:space="preserve"> le répertoire du cours </w:t>
      </w:r>
      <w:r w:rsidR="00E14ADA" w:rsidRPr="00E14ADA">
        <w:rPr>
          <w:b/>
        </w:rPr>
        <w:t>A21_4393_420W12_SE_JPD</w:t>
      </w:r>
      <w:r w:rsidR="00A65B10">
        <w:rPr>
          <w:b/>
        </w:rPr>
        <w:br/>
      </w:r>
      <w:r w:rsidR="00A65B10" w:rsidRPr="00A65B10">
        <w:rPr>
          <w:noProof/>
        </w:rPr>
        <w:drawing>
          <wp:inline distT="0" distB="0" distL="0" distR="0" wp14:anchorId="553539F7" wp14:editId="75FDAE24">
            <wp:extent cx="2372182" cy="2422547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7992" cy="243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4BB" w:rsidRPr="00C92A7E">
        <w:t>.</w:t>
      </w:r>
      <w:r w:rsidR="00A65B10" w:rsidRPr="00A65B10">
        <w:t xml:space="preserve"> </w:t>
      </w:r>
      <w:r w:rsidR="00FD68A4">
        <w:br/>
      </w:r>
      <w:r w:rsidR="00FD68A4">
        <w:br/>
      </w:r>
      <w:r w:rsidR="00940D6D">
        <w:br/>
      </w:r>
    </w:p>
    <w:p w14:paraId="5371E865" w14:textId="1DA57F46" w:rsidR="00E2627D" w:rsidRDefault="00C94225" w:rsidP="00BE1A74">
      <w:pPr>
        <w:pStyle w:val="SubStepAlpha"/>
      </w:pPr>
      <w:r>
        <w:rPr>
          <w:noProof/>
          <w:lang w:eastAsia="fr-CA"/>
        </w:rPr>
        <w:lastRenderedPageBreak/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371E90D" wp14:editId="7F6FB280">
                <wp:simplePos x="0" y="0"/>
                <wp:positionH relativeFrom="column">
                  <wp:posOffset>3980663</wp:posOffset>
                </wp:positionH>
                <wp:positionV relativeFrom="paragraph">
                  <wp:posOffset>1402410</wp:posOffset>
                </wp:positionV>
                <wp:extent cx="1332015" cy="284525"/>
                <wp:effectExtent l="38100" t="0" r="20955" b="77470"/>
                <wp:wrapNone/>
                <wp:docPr id="55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332015" cy="284525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E8AA6D" id="AutoShape 25" o:spid="_x0000_s1026" type="#_x0000_t32" style="position:absolute;margin-left:313.45pt;margin-top:110.45pt;width:104.9pt;height:22.4pt;flip:x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" strokecolor="red" strokeweight="1.5pt">
                <v:stroke endarrow="block"/>
              </v:shape>
            </w:pict>
          </mc:Fallback>
        </mc:AlternateContent>
      </w:r>
      <w:r w:rsidR="00230E34">
        <w:t xml:space="preserve">Cliquez avec le bouton droit et choisissez </w:t>
      </w:r>
      <w:r w:rsidR="00230E34" w:rsidRPr="00230E34">
        <w:rPr>
          <w:b/>
        </w:rPr>
        <w:t>Nouvelle Machine Virtuelle (New Virtual Machine)</w:t>
      </w:r>
      <w:r w:rsidR="00AE5332">
        <w:t>.</w:t>
      </w:r>
      <w:r w:rsidR="00940D6D" w:rsidRPr="00940D6D">
        <w:t xml:space="preserve"> </w:t>
      </w:r>
      <w:r>
        <w:br/>
      </w:r>
      <w:r w:rsidR="00940D6D">
        <w:br/>
      </w:r>
      <w:r w:rsidR="00DC5C56" w:rsidRPr="00DC5C56">
        <w:rPr>
          <w:noProof/>
        </w:rPr>
        <w:drawing>
          <wp:inline distT="0" distB="0" distL="0" distR="0" wp14:anchorId="71105208" wp14:editId="44F4BE87">
            <wp:extent cx="4047668" cy="2555554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7552" cy="26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E86A" w14:textId="1CEF4C75" w:rsidR="003728FB" w:rsidRDefault="003728FB" w:rsidP="00E5703D">
      <w:pPr>
        <w:pStyle w:val="SubStepAlpha"/>
        <w:ind w:left="360"/>
      </w:pPr>
    </w:p>
    <w:p w14:paraId="5371E86B" w14:textId="73DF681A" w:rsidR="003728FB" w:rsidRPr="003728FB" w:rsidRDefault="00FF168E" w:rsidP="00BE1A74">
      <w:pPr>
        <w:pStyle w:val="SubStepAlpha"/>
      </w:pPr>
      <w:r>
        <w:t>A l’étape 1, vous n’avez rien à modifier. Donc c</w:t>
      </w:r>
      <w:r w:rsidR="00267A50">
        <w:t xml:space="preserve">liquez sur </w:t>
      </w:r>
      <w:r w:rsidR="00267A50" w:rsidRPr="00267A50">
        <w:rPr>
          <w:b/>
        </w:rPr>
        <w:t>NEXT.</w:t>
      </w:r>
      <w:r w:rsidR="00267A50">
        <w:t xml:space="preserve"> </w:t>
      </w:r>
      <w:r w:rsidR="003728FB">
        <w:t>Ceci vous amène</w:t>
      </w:r>
      <w:r w:rsidR="003728FB" w:rsidRPr="003728FB">
        <w:t xml:space="preserve"> </w:t>
      </w:r>
      <w:r w:rsidR="003728FB">
        <w:t xml:space="preserve">directement </w:t>
      </w:r>
      <w:r w:rsidR="003728FB" w:rsidRPr="003728FB">
        <w:t>à l’étape 2</w:t>
      </w:r>
    </w:p>
    <w:p w14:paraId="5371E86C" w14:textId="020488C7" w:rsidR="00AE5332" w:rsidRDefault="003728FB" w:rsidP="003728FB">
      <w:pPr>
        <w:pStyle w:val="SubStepAlpha"/>
        <w:ind w:left="720"/>
      </w:pPr>
      <w:r w:rsidRPr="003728FB">
        <w:t xml:space="preserve"> </w:t>
      </w:r>
    </w:p>
    <w:p w14:paraId="281E5C7D" w14:textId="07AA1AF4" w:rsidR="005B7F0F" w:rsidRDefault="00BD0501" w:rsidP="002E317B">
      <w:pPr>
        <w:pStyle w:val="SubStepAlpha"/>
        <w:ind w:hanging="294"/>
      </w:pPr>
      <w:r>
        <w:t>Vous devez donner un nom à votre nouvelle VM. Utilisez la norme</w:t>
      </w:r>
      <w:r w:rsidR="00A567C4">
        <w:t xml:space="preserve"> : </w:t>
      </w:r>
      <w:r w:rsidR="00A567C4" w:rsidRPr="00A567C4">
        <w:t>A21_4393_420W12_JPD_</w:t>
      </w:r>
      <w:r w:rsidR="00DB26BA" w:rsidRPr="00D57AA2">
        <w:rPr>
          <w:highlight w:val="cyan"/>
        </w:rPr>
        <w:t>No</w:t>
      </w:r>
      <w:r w:rsidR="0090297E" w:rsidRPr="00D57AA2">
        <w:rPr>
          <w:highlight w:val="cyan"/>
        </w:rPr>
        <w:t>Matricule</w:t>
      </w:r>
      <w:r w:rsidR="0090297E">
        <w:t xml:space="preserve">. </w:t>
      </w:r>
      <w:r w:rsidR="00A567C4">
        <w:br/>
      </w:r>
      <w:r w:rsidR="0090297E">
        <w:t>Par exemple</w:t>
      </w:r>
      <w:r w:rsidR="0095250F">
        <w:t xml:space="preserve"> si mon matricule était 1234567</w:t>
      </w:r>
      <w:r w:rsidR="0090297E">
        <w:t xml:space="preserve"> : </w:t>
      </w:r>
      <w:r w:rsidR="00A567C4" w:rsidRPr="00A567C4">
        <w:t>A21_4393_420W12_JPD_</w:t>
      </w:r>
      <w:r w:rsidR="00DB26BA" w:rsidRPr="00D57AA2">
        <w:rPr>
          <w:highlight w:val="cyan"/>
        </w:rPr>
        <w:t>123456</w:t>
      </w:r>
      <w:r w:rsidR="0090297E" w:rsidRPr="00D57AA2">
        <w:rPr>
          <w:highlight w:val="cyan"/>
        </w:rPr>
        <w:t>7</w:t>
      </w:r>
      <w:r w:rsidR="00DB26BA">
        <w:t>.</w:t>
      </w:r>
    </w:p>
    <w:p w14:paraId="2FCEE980" w14:textId="7FBD9DD2" w:rsidR="005B7F0F" w:rsidRDefault="005B7F0F" w:rsidP="005B7F0F">
      <w:pPr>
        <w:pStyle w:val="Paragraphedeliste"/>
      </w:pPr>
      <w:r w:rsidRPr="005B7F0F">
        <w:rPr>
          <w:color w:val="984806" w:themeColor="accent6" w:themeShade="80"/>
          <w:sz w:val="20"/>
          <w:szCs w:val="20"/>
        </w:rPr>
        <w:t>Attention : Le non-respect de cette norme amènera la suppression de la VM sans avertissement.</w:t>
      </w:r>
      <w:r w:rsidRPr="00D57AA2">
        <w:rPr>
          <w:color w:val="984806" w:themeColor="accent6" w:themeShade="80"/>
        </w:rPr>
        <w:br/>
      </w:r>
    </w:p>
    <w:p w14:paraId="3F647CEF" w14:textId="77777777" w:rsidR="0016585F" w:rsidRPr="0016585F" w:rsidRDefault="005B7F0F" w:rsidP="00D9050F">
      <w:pPr>
        <w:pStyle w:val="SubStepAlpha"/>
        <w:ind w:hanging="294"/>
      </w:pPr>
      <w:r>
        <w:t xml:space="preserve">Cliquez sur </w:t>
      </w:r>
      <w:r w:rsidRPr="0016585F">
        <w:rPr>
          <w:b/>
        </w:rPr>
        <w:t>NEXT</w:t>
      </w:r>
    </w:p>
    <w:p w14:paraId="286B63CB" w14:textId="3C49CEE1" w:rsidR="0016585F" w:rsidRDefault="00DB26BA" w:rsidP="00D9050F">
      <w:pPr>
        <w:pStyle w:val="SubStepAlpha"/>
        <w:ind w:hanging="294"/>
      </w:pPr>
      <w:r>
        <w:t xml:space="preserve">Pour l’emplacement, </w:t>
      </w:r>
      <w:r w:rsidR="00E9156D">
        <w:t xml:space="preserve">vérifier que </w:t>
      </w:r>
      <w:r>
        <w:t xml:space="preserve">le répertoire du cours </w:t>
      </w:r>
      <w:r w:rsidR="0048633A" w:rsidRPr="0016585F">
        <w:rPr>
          <w:b/>
          <w:bCs/>
        </w:rPr>
        <w:t xml:space="preserve">A21_4393_420W12_SE_JPD </w:t>
      </w:r>
      <w:r w:rsidR="00E9156D">
        <w:t>est bien choisi</w:t>
      </w:r>
      <w:r w:rsidR="00C95A81">
        <w:t xml:space="preserve"> et cliquez sur </w:t>
      </w:r>
      <w:r w:rsidR="00C95A81" w:rsidRPr="00C95A81">
        <w:rPr>
          <w:b/>
          <w:bCs/>
        </w:rPr>
        <w:t>NEXT</w:t>
      </w:r>
      <w:r w:rsidR="00C95A81">
        <w:t xml:space="preserve"> si c’est le cas</w:t>
      </w:r>
      <w:r>
        <w:t>.</w:t>
      </w:r>
      <w:r w:rsidR="004F1981">
        <w:t xml:space="preserve"> </w:t>
      </w:r>
      <w:r w:rsidR="0016585F">
        <w:t xml:space="preserve"> </w:t>
      </w:r>
    </w:p>
    <w:p w14:paraId="5371E86E" w14:textId="3AA87030" w:rsidR="00495BC0" w:rsidRDefault="00495BC0" w:rsidP="002E317B">
      <w:pPr>
        <w:pStyle w:val="SubStepAlpha"/>
        <w:ind w:hanging="294"/>
      </w:pPr>
      <w:r>
        <w:t>Pour la ressource de calcul (</w:t>
      </w:r>
      <w:proofErr w:type="spellStart"/>
      <w:r>
        <w:t>compute</w:t>
      </w:r>
      <w:proofErr w:type="spellEnd"/>
      <w:r>
        <w:t xml:space="preserve"> </w:t>
      </w:r>
      <w:proofErr w:type="spellStart"/>
      <w:r>
        <w:t>resource</w:t>
      </w:r>
      <w:proofErr w:type="spellEnd"/>
      <w:r>
        <w:t xml:space="preserve">), vous utilisez </w:t>
      </w:r>
      <w:r w:rsidRPr="00D57AA2">
        <w:rPr>
          <w:b/>
        </w:rPr>
        <w:t>DFC ESX</w:t>
      </w:r>
      <w:r>
        <w:t>.</w:t>
      </w:r>
      <w:r w:rsidR="00BE4CF4">
        <w:t xml:space="preserve"> Cliquez </w:t>
      </w:r>
      <w:r w:rsidR="00BE4CF4" w:rsidRPr="00BE4CF4">
        <w:rPr>
          <w:b/>
          <w:bCs/>
        </w:rPr>
        <w:t>NEXT</w:t>
      </w:r>
      <w:r w:rsidR="00BE4CF4">
        <w:t>.</w:t>
      </w:r>
      <w:r>
        <w:br/>
      </w:r>
      <w:r>
        <w:br/>
      </w:r>
      <w:r w:rsidR="00A6105C">
        <w:rPr>
          <w:noProof/>
          <w:lang w:eastAsia="fr-CA"/>
        </w:rPr>
        <w:drawing>
          <wp:inline distT="0" distB="0" distL="0" distR="0" wp14:anchorId="5371E90E" wp14:editId="5371E90F">
            <wp:extent cx="4572000" cy="1591056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371E86F" w14:textId="5839D065" w:rsidR="00495BC0" w:rsidRDefault="00495BC0" w:rsidP="00BE1A74">
      <w:pPr>
        <w:pStyle w:val="SubStepAlpha"/>
      </w:pPr>
      <w:r>
        <w:t xml:space="preserve">Pour le stockage, vous </w:t>
      </w:r>
      <w:r w:rsidR="003728FB">
        <w:t>n’</w:t>
      </w:r>
      <w:r>
        <w:t>avez qu’un</w:t>
      </w:r>
      <w:r w:rsidR="00A6105C">
        <w:t>e</w:t>
      </w:r>
      <w:r>
        <w:t xml:space="preserve"> seul</w:t>
      </w:r>
      <w:r w:rsidR="00A6105C">
        <w:t>e</w:t>
      </w:r>
      <w:r>
        <w:t xml:space="preserve"> option</w:t>
      </w:r>
      <w:r w:rsidR="00683D8C">
        <w:t xml:space="preserve"> </w:t>
      </w:r>
      <w:r>
        <w:t>utilise</w:t>
      </w:r>
      <w:r w:rsidR="00DB17E4">
        <w:t>z</w:t>
      </w:r>
      <w:r>
        <w:t xml:space="preserve"> </w:t>
      </w:r>
      <w:r w:rsidRPr="00495BC0">
        <w:rPr>
          <w:b/>
        </w:rPr>
        <w:t>SAN-DFC</w:t>
      </w:r>
      <w:r w:rsidR="00683D8C">
        <w:t xml:space="preserve"> et cliquez </w:t>
      </w:r>
      <w:r w:rsidR="00683D8C" w:rsidRPr="00683D8C">
        <w:rPr>
          <w:b/>
          <w:bCs/>
        </w:rPr>
        <w:t>NEXT</w:t>
      </w:r>
      <w:r w:rsidR="00683D8C">
        <w:t>.</w:t>
      </w:r>
      <w:r w:rsidR="00BE3D40">
        <w:br/>
      </w:r>
      <w:r w:rsidR="00BE3D40">
        <w:br/>
      </w:r>
      <w:r w:rsidR="00E43F3F">
        <w:rPr>
          <w:noProof/>
          <w:lang w:eastAsia="fr-CA"/>
        </w:rPr>
        <w:lastRenderedPageBreak/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5371E910" wp14:editId="364FF9E8">
                <wp:simplePos x="0" y="0"/>
                <wp:positionH relativeFrom="column">
                  <wp:posOffset>4846955</wp:posOffset>
                </wp:positionH>
                <wp:positionV relativeFrom="paragraph">
                  <wp:posOffset>1026160</wp:posOffset>
                </wp:positionV>
                <wp:extent cx="325755" cy="368300"/>
                <wp:effectExtent l="55880" t="52070" r="18415" b="17780"/>
                <wp:wrapNone/>
                <wp:docPr id="54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25755" cy="36830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0B9100" id="AutoShape 26" o:spid="_x0000_s1026" type="#_x0000_t32" style="position:absolute;margin-left:381.65pt;margin-top:80.8pt;width:25.65pt;height:29pt;flip:x 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" strokecolor="red" strokeweight="1.5pt">
                <v:stroke endarrow="block"/>
              </v:shape>
            </w:pict>
          </mc:Fallback>
        </mc:AlternateContent>
      </w:r>
      <w:r w:rsidR="00A6105C">
        <w:rPr>
          <w:noProof/>
          <w:lang w:eastAsia="fr-CA"/>
        </w:rPr>
        <w:drawing>
          <wp:inline distT="0" distB="0" distL="0" distR="0" wp14:anchorId="5371E911" wp14:editId="5371E912">
            <wp:extent cx="4572000" cy="1901952"/>
            <wp:effectExtent l="19050" t="19050" r="19050" b="22098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019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E3D40">
        <w:br/>
      </w:r>
    </w:p>
    <w:p w14:paraId="5371E870" w14:textId="08526E11" w:rsidR="007A36CF" w:rsidRDefault="00BE3D40" w:rsidP="00BE1A74">
      <w:pPr>
        <w:pStyle w:val="SubStepAlpha"/>
      </w:pPr>
      <w:r>
        <w:t>Pour l</w:t>
      </w:r>
      <w:r w:rsidR="00A6105C">
        <w:t>a compatibilité</w:t>
      </w:r>
      <w:r>
        <w:t xml:space="preserve">, </w:t>
      </w:r>
      <w:r w:rsidR="00A6105C">
        <w:t xml:space="preserve">vous </w:t>
      </w:r>
      <w:r w:rsidR="004E315B">
        <w:t>choisissez</w:t>
      </w:r>
      <w:r w:rsidR="00A6105C">
        <w:t xml:space="preserve"> </w:t>
      </w:r>
      <w:r w:rsidR="007A36CF">
        <w:rPr>
          <w:noProof/>
          <w:lang w:eastAsia="fr-CA"/>
        </w:rPr>
        <w:drawing>
          <wp:inline distT="0" distB="0" distL="0" distR="0" wp14:anchorId="5371E913" wp14:editId="5371E914">
            <wp:extent cx="4572000" cy="1764792"/>
            <wp:effectExtent l="19050" t="19050" r="19050" b="25908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6479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A36CF">
        <w:br/>
      </w:r>
    </w:p>
    <w:p w14:paraId="0865E5AE" w14:textId="7090DA38" w:rsidR="0052563C" w:rsidRDefault="007A36CF" w:rsidP="00AC7F4F">
      <w:pPr>
        <w:pStyle w:val="SubStepAlpha"/>
      </w:pPr>
      <w:r>
        <w:t xml:space="preserve">À la sélection du SE (OS), choisissez </w:t>
      </w:r>
      <w:r w:rsidRPr="007A36CF">
        <w:rPr>
          <w:b/>
        </w:rPr>
        <w:t>Windows</w:t>
      </w:r>
      <w:r w:rsidR="00E5703D">
        <w:t xml:space="preserve"> et Microsoft Windows 10 (64-</w:t>
      </w:r>
      <w:r>
        <w:t>bit).</w:t>
      </w:r>
      <w:r w:rsidR="003728FB">
        <w:t xml:space="preserve"> (ATTENTION au choix)</w:t>
      </w:r>
      <w:r w:rsidR="0052563C">
        <w:br/>
      </w:r>
      <w:r w:rsidR="0052563C">
        <w:br/>
      </w:r>
      <w:r w:rsidR="0052563C">
        <w:rPr>
          <w:noProof/>
          <w:lang w:eastAsia="fr-CA"/>
        </w:rPr>
        <w:drawing>
          <wp:inline distT="0" distB="0" distL="0" distR="0" wp14:anchorId="3FDA4CD8" wp14:editId="34C2E3BE">
            <wp:extent cx="4572000" cy="2231136"/>
            <wp:effectExtent l="19050" t="19050" r="19050" b="16764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11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2563C">
        <w:br/>
      </w:r>
    </w:p>
    <w:p w14:paraId="59A8450D" w14:textId="2FF193BD" w:rsidR="0052563C" w:rsidRDefault="0052563C" w:rsidP="00AC7F4F">
      <w:pPr>
        <w:pStyle w:val="SubStepAlpha"/>
      </w:pPr>
      <w:r w:rsidRPr="0052563C">
        <w:t>Pour personnaliser votre matériel (</w:t>
      </w:r>
      <w:proofErr w:type="spellStart"/>
      <w:r w:rsidRPr="0052563C">
        <w:t>Customize</w:t>
      </w:r>
      <w:proofErr w:type="spellEnd"/>
      <w:r w:rsidRPr="0052563C">
        <w:t xml:space="preserve"> Hardware), changez l’espace disque (New Hard </w:t>
      </w:r>
      <w:proofErr w:type="spellStart"/>
      <w:r w:rsidRPr="0052563C">
        <w:t>disk</w:t>
      </w:r>
      <w:proofErr w:type="spellEnd"/>
      <w:r w:rsidRPr="0052563C">
        <w:t xml:space="preserve">) pour </w:t>
      </w:r>
      <w:r w:rsidR="009B2D8F">
        <w:t>40</w:t>
      </w:r>
      <w:r w:rsidRPr="0052563C">
        <w:t xml:space="preserve"> Go (GB) </w:t>
      </w:r>
      <w:r w:rsidR="009946EC">
        <w:t xml:space="preserve">et </w:t>
      </w:r>
      <w:r w:rsidR="00FD48C1">
        <w:t xml:space="preserve">changer le </w:t>
      </w:r>
      <w:r w:rsidR="009946EC">
        <w:t xml:space="preserve">provisionnement </w:t>
      </w:r>
      <w:r w:rsidR="00FD48C1">
        <w:t xml:space="preserve">du </w:t>
      </w:r>
      <w:proofErr w:type="spellStart"/>
      <w:r w:rsidR="00FD48C1">
        <w:t>diques</w:t>
      </w:r>
      <w:proofErr w:type="spellEnd"/>
      <w:r w:rsidR="00FD48C1">
        <w:t xml:space="preserve"> sur</w:t>
      </w:r>
      <w:r w:rsidR="00AE28E2">
        <w:t xml:space="preserve"> </w:t>
      </w:r>
      <w:proofErr w:type="spellStart"/>
      <w:r w:rsidR="00AE28E2">
        <w:t>provisionement</w:t>
      </w:r>
      <w:proofErr w:type="spellEnd"/>
      <w:r w:rsidR="007141E4">
        <w:t xml:space="preserve"> dynamique</w:t>
      </w:r>
      <w:r w:rsidR="00AE28E2">
        <w:t> :</w:t>
      </w:r>
    </w:p>
    <w:p w14:paraId="2D22330A" w14:textId="61BD7EBE" w:rsidR="00AE28E2" w:rsidRPr="0052563C" w:rsidRDefault="00FD116E" w:rsidP="00AE28E2">
      <w:pPr>
        <w:pStyle w:val="SubStepAlpha"/>
        <w:ind w:left="720"/>
      </w:pPr>
      <w:r>
        <w:rPr>
          <w:noProof/>
          <w:lang w:eastAsia="fr-CA"/>
        </w:rPr>
        <w:lastRenderedPageBreak/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70E1BB5F" wp14:editId="261CD801">
                <wp:simplePos x="0" y="0"/>
                <wp:positionH relativeFrom="column">
                  <wp:posOffset>4739436</wp:posOffset>
                </wp:positionH>
                <wp:positionV relativeFrom="paragraph">
                  <wp:posOffset>1949755</wp:posOffset>
                </wp:positionV>
                <wp:extent cx="1275486" cy="59385"/>
                <wp:effectExtent l="38100" t="19050" r="20320" b="93345"/>
                <wp:wrapNone/>
                <wp:docPr id="15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275486" cy="59385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06EA7D" id="AutoShape 26" o:spid="_x0000_s1026" type="#_x0000_t32" style="position:absolute;margin-left:373.2pt;margin-top:153.5pt;width:100.45pt;height:4.7pt;flip:x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" strokecolor="red" strokeweight="1.5pt">
                <v:stroke endarrow="block"/>
              </v:shape>
            </w:pict>
          </mc:Fallback>
        </mc:AlternateContent>
      </w:r>
      <w:r w:rsidRPr="00FD116E">
        <w:rPr>
          <w:noProof/>
        </w:rPr>
        <w:drawing>
          <wp:inline distT="0" distB="0" distL="0" distR="0" wp14:anchorId="411EA6C5" wp14:editId="392F0D3B">
            <wp:extent cx="5113325" cy="3183654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4805" cy="319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E875" w14:textId="577E1892" w:rsidR="00BE3D40" w:rsidRDefault="000C1238" w:rsidP="00BE1A74">
      <w:pPr>
        <w:pStyle w:val="SubStepAlpha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9232" behindDoc="0" locked="0" layoutInCell="1" allowOverlap="1" wp14:anchorId="06C59C2D" wp14:editId="6AF6EB31">
                <wp:simplePos x="0" y="0"/>
                <wp:positionH relativeFrom="column">
                  <wp:posOffset>1785404</wp:posOffset>
                </wp:positionH>
                <wp:positionV relativeFrom="paragraph">
                  <wp:posOffset>2197618</wp:posOffset>
                </wp:positionV>
                <wp:extent cx="360" cy="360"/>
                <wp:effectExtent l="95250" t="152400" r="114300" b="152400"/>
                <wp:wrapNone/>
                <wp:docPr id="62" name="Encre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2B57A024" id="Encre 62" o:spid="_x0000_s1026" type="#_x0000_t75" style="position:absolute;margin-left:136.35pt;margin-top:164.55pt;width:8.55pt;height:17.05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">
                <v:imagedata r:id="rId22" o:title=""/>
              </v:shape>
            </w:pict>
          </mc:Fallback>
        </mc:AlternateContent>
      </w:r>
      <w:r w:rsidR="005E2CBC">
        <w:t>Finalement, vérifiez la configuration et cliquez sur Finish.</w:t>
      </w:r>
      <w:r w:rsidR="005E2CBC">
        <w:br/>
      </w:r>
      <w:r w:rsidR="005E2CBC">
        <w:br/>
      </w:r>
    </w:p>
    <w:p w14:paraId="5371E876" w14:textId="733B0A0A" w:rsidR="00FB7590" w:rsidRDefault="005E2CBC" w:rsidP="00BE1A74">
      <w:pPr>
        <w:pStyle w:val="SubStepAlpha"/>
      </w:pPr>
      <w:r>
        <w:t>Vérifiez l’état de votre tâche dans la fenêtre du bas. Assurez-vous que la tâche soit terminée (</w:t>
      </w:r>
      <w:proofErr w:type="spellStart"/>
      <w:r w:rsidR="00467C9C">
        <w:rPr>
          <w:b/>
        </w:rPr>
        <w:t>Completed</w:t>
      </w:r>
      <w:proofErr w:type="spellEnd"/>
      <w:r>
        <w:t>) avant de passer à l’étape suivante.</w:t>
      </w:r>
      <w:r>
        <w:br/>
      </w:r>
      <w:r>
        <w:br/>
      </w:r>
      <w:r w:rsidR="00E23B2E" w:rsidRPr="00E23B2E">
        <w:rPr>
          <w:noProof/>
        </w:rPr>
        <w:drawing>
          <wp:inline distT="0" distB="0" distL="0" distR="0" wp14:anchorId="3AFD0D3B" wp14:editId="3892AE03">
            <wp:extent cx="6400800" cy="622935"/>
            <wp:effectExtent l="0" t="0" r="0" b="571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E877" w14:textId="2214D94C" w:rsidR="00D63958" w:rsidRDefault="00E43F3F" w:rsidP="00BE1A74">
      <w:pPr>
        <w:pStyle w:val="SubStepAlpha"/>
      </w:pPr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371E91D" wp14:editId="53F2840F">
                <wp:simplePos x="0" y="0"/>
                <wp:positionH relativeFrom="column">
                  <wp:posOffset>151130</wp:posOffset>
                </wp:positionH>
                <wp:positionV relativeFrom="paragraph">
                  <wp:posOffset>506730</wp:posOffset>
                </wp:positionV>
                <wp:extent cx="6799580" cy="517525"/>
                <wp:effectExtent l="8255" t="13335" r="12065" b="12065"/>
                <wp:wrapNone/>
                <wp:docPr id="53" name="Text Box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799580" cy="5175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71E96A" w14:textId="77777777" w:rsidR="00D63958" w:rsidRDefault="00D63958" w:rsidP="00D63958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Que faire si votre VM n’est pas dans le bon groupe?  Demandez de l’aide</w:t>
                            </w:r>
                          </w:p>
                          <w:p w14:paraId="5371E96B" w14:textId="396C7A43" w:rsidR="00D63958" w:rsidRPr="00D63958" w:rsidRDefault="00D63958" w:rsidP="00D6395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Que faire si votre VM ne respecte pas la norme</w:t>
                            </w:r>
                            <w:r w:rsidRPr="00D63958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120106" w:rsidRPr="00120106">
                              <w:rPr>
                                <w:sz w:val="20"/>
                                <w:szCs w:val="20"/>
                              </w:rPr>
                              <w:t>A21_4393_420W12_JPD_</w:t>
                            </w:r>
                            <w:r w:rsidR="00120106" w:rsidRPr="00120106">
                              <w:rPr>
                                <w:sz w:val="20"/>
                                <w:szCs w:val="20"/>
                                <w:highlight w:val="cyan"/>
                              </w:rPr>
                              <w:t>NoMatricule</w:t>
                            </w:r>
                            <w:r w:rsidR="00120106" w:rsidRPr="00E2627D">
                              <w:rPr>
                                <w:i/>
                              </w:rPr>
                              <w:t xml:space="preserve"> </w:t>
                            </w:r>
                            <w:r w:rsidR="00120106">
                              <w:rPr>
                                <w:i/>
                              </w:rPr>
                              <w:t xml:space="preserve"> </w:t>
                            </w:r>
                            <w:r w:rsidRPr="00D63958">
                              <w:rPr>
                                <w:i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63958">
                              <w:rPr>
                                <w:sz w:val="18"/>
                                <w:szCs w:val="18"/>
                              </w:rPr>
                              <w:t>? Demandez de l’aide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71E91D" id="Text Box 27" o:spid="_x0000_s1028" type="#_x0000_t202" style="position:absolute;margin-left:11.9pt;margin-top:39.9pt;width:535.4pt;height:40.7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" fillcolor="#fabf8f [1945]">
                <o:lock v:ext="edit" aspectratio="t"/>
                <v:textbox style="mso-fit-shape-to-text:t">
                  <w:txbxContent>
                    <w:p w14:paraId="5371E96A" w14:textId="77777777" w:rsidR="00D63958" w:rsidRDefault="00D63958" w:rsidP="00D63958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Que faire si votre VM n’est pas dans le bon groupe?  Demandez de l’aide</w:t>
                      </w:r>
                    </w:p>
                    <w:p w14:paraId="5371E96B" w14:textId="396C7A43" w:rsidR="00D63958" w:rsidRPr="00D63958" w:rsidRDefault="00D63958" w:rsidP="00D6395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</w:rPr>
                        <w:t>Que faire si votre VM ne respecte pas la norme</w:t>
                      </w:r>
                      <w:r w:rsidRPr="00D63958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120106" w:rsidRPr="00120106">
                        <w:rPr>
                          <w:sz w:val="20"/>
                          <w:szCs w:val="20"/>
                        </w:rPr>
                        <w:t>A21_4393_420W12_JPD_</w:t>
                      </w:r>
                      <w:r w:rsidR="00120106" w:rsidRPr="00120106">
                        <w:rPr>
                          <w:sz w:val="20"/>
                          <w:szCs w:val="20"/>
                          <w:highlight w:val="cyan"/>
                        </w:rPr>
                        <w:t>NoMatricule</w:t>
                      </w:r>
                      <w:r w:rsidR="00120106" w:rsidRPr="00E2627D">
                        <w:rPr>
                          <w:i/>
                        </w:rPr>
                        <w:t xml:space="preserve"> </w:t>
                      </w:r>
                      <w:r w:rsidR="00120106">
                        <w:rPr>
                          <w:i/>
                        </w:rPr>
                        <w:t xml:space="preserve"> </w:t>
                      </w:r>
                      <w:r w:rsidRPr="00D63958">
                        <w:rPr>
                          <w:i/>
                          <w:sz w:val="18"/>
                          <w:szCs w:val="18"/>
                        </w:rPr>
                        <w:t xml:space="preserve"> </w:t>
                      </w:r>
                      <w:r w:rsidRPr="00D63958">
                        <w:rPr>
                          <w:sz w:val="18"/>
                          <w:szCs w:val="18"/>
                        </w:rPr>
                        <w:t>? Demandez de l’aide</w:t>
                      </w:r>
                    </w:p>
                  </w:txbxContent>
                </v:textbox>
              </v:shape>
            </w:pict>
          </mc:Fallback>
        </mc:AlternateContent>
      </w:r>
      <w:r w:rsidR="00FB7590">
        <w:t>Vous avez accès à votre VM en allant dans le répertoire où votre VM a été créée</w:t>
      </w:r>
      <w:r w:rsidR="00FB7590" w:rsidRPr="00C92A7E">
        <w:t>.</w:t>
      </w:r>
      <w:r w:rsidR="00FB7590">
        <w:t xml:space="preserve"> Dans </w:t>
      </w:r>
      <w:r w:rsidR="00E2627D">
        <w:t>v</w:t>
      </w:r>
      <w:r w:rsidR="00FB7590">
        <w:t xml:space="preserve">otre cas, </w:t>
      </w:r>
      <w:r w:rsidR="00D63958">
        <w:t xml:space="preserve">la </w:t>
      </w:r>
      <w:proofErr w:type="gramStart"/>
      <w:r w:rsidR="00D63958">
        <w:t>VM  nommée</w:t>
      </w:r>
      <w:proofErr w:type="gramEnd"/>
      <w:r w:rsidR="00D63958">
        <w:t xml:space="preserve"> </w:t>
      </w:r>
      <w:r w:rsidR="00120106" w:rsidRPr="00A567C4">
        <w:t>A21_4393_420W12_JPD_</w:t>
      </w:r>
      <w:r w:rsidR="00120106" w:rsidRPr="00D57AA2">
        <w:rPr>
          <w:highlight w:val="cyan"/>
        </w:rPr>
        <w:t>NoMatricule</w:t>
      </w:r>
      <w:r w:rsidR="00E2627D" w:rsidRPr="00E2627D">
        <w:rPr>
          <w:i/>
        </w:rPr>
        <w:t xml:space="preserve"> </w:t>
      </w:r>
      <w:r w:rsidR="00E2627D">
        <w:rPr>
          <w:i/>
        </w:rPr>
        <w:t xml:space="preserve"> </w:t>
      </w:r>
      <w:r w:rsidR="00FB7590">
        <w:t xml:space="preserve">est </w:t>
      </w:r>
      <w:r w:rsidR="00E2627D">
        <w:t xml:space="preserve">situé dans </w:t>
      </w:r>
      <w:r w:rsidR="00FB7590">
        <w:t xml:space="preserve">le répertoire </w:t>
      </w:r>
      <w:r w:rsidR="00120106" w:rsidRPr="00120106">
        <w:rPr>
          <w:b/>
          <w:bCs/>
        </w:rPr>
        <w:t>A</w:t>
      </w:r>
      <w:r w:rsidR="0077025E" w:rsidRPr="0077025E">
        <w:rPr>
          <w:b/>
          <w:bCs/>
        </w:rPr>
        <w:t>21_4393_420W12_SE_JPD</w:t>
      </w:r>
      <w:r w:rsidR="00FB7590">
        <w:t>.</w:t>
      </w:r>
      <w:r w:rsidR="00F56D74">
        <w:t xml:space="preserve"> Cliquez </w:t>
      </w:r>
      <w:r w:rsidR="00E2627D">
        <w:t xml:space="preserve">sur votre </w:t>
      </w:r>
      <w:r w:rsidR="00F56D74">
        <w:t>VM.</w:t>
      </w:r>
      <w:r w:rsidR="000C4176">
        <w:br/>
      </w:r>
      <w:r w:rsidR="000C4176">
        <w:br/>
      </w:r>
    </w:p>
    <w:p w14:paraId="5371E878" w14:textId="77777777" w:rsidR="00D63958" w:rsidRDefault="00D63958" w:rsidP="00D63958">
      <w:pPr>
        <w:pStyle w:val="SubStepAlpha"/>
        <w:ind w:left="720"/>
      </w:pPr>
    </w:p>
    <w:p w14:paraId="5371E879" w14:textId="72DF9E65" w:rsidR="000C4176" w:rsidRDefault="000C4176" w:rsidP="00D63958">
      <w:pPr>
        <w:pStyle w:val="SubStepAlpha"/>
        <w:ind w:left="720"/>
      </w:pPr>
      <w:r>
        <w:br/>
      </w:r>
      <w:r w:rsidR="00F37730" w:rsidRPr="00F37730">
        <w:rPr>
          <w:noProof/>
        </w:rPr>
        <w:drawing>
          <wp:inline distT="0" distB="0" distL="0" distR="0" wp14:anchorId="07CC89B9" wp14:editId="307E89D8">
            <wp:extent cx="3898621" cy="2033626"/>
            <wp:effectExtent l="0" t="0" r="6985" b="508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2517" cy="204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B3BE" w14:textId="577392D5" w:rsidR="00A460E4" w:rsidRDefault="00F27BC4" w:rsidP="00B30E2A">
      <w:pPr>
        <w:pStyle w:val="SubStepAlpha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18C1E94B" wp14:editId="1F87E471">
                <wp:simplePos x="0" y="0"/>
                <wp:positionH relativeFrom="column">
                  <wp:posOffset>4742409</wp:posOffset>
                </wp:positionH>
                <wp:positionV relativeFrom="paragraph">
                  <wp:posOffset>286080</wp:posOffset>
                </wp:positionV>
                <wp:extent cx="373488" cy="425003"/>
                <wp:effectExtent l="38100" t="19050" r="64770" b="89535"/>
                <wp:wrapNone/>
                <wp:docPr id="71" name="Connecteur droit avec flèch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488" cy="42500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1D8612" id="Connecteur droit avec flèche 71" o:spid="_x0000_s1026" type="#_x0000_t32" style="position:absolute;margin-left:373.4pt;margin-top:22.55pt;width:29.4pt;height:33.4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1B0AFD">
        <w:t xml:space="preserve">Avant de lancer votre VM, vous devez choisir le fichier </w:t>
      </w:r>
      <w:r w:rsidR="001B0AFD" w:rsidRPr="0035367C">
        <w:rPr>
          <w:highlight w:val="yellow"/>
        </w:rPr>
        <w:t>iso</w:t>
      </w:r>
      <w:r w:rsidR="00D410F4">
        <w:t xml:space="preserve"> </w:t>
      </w:r>
      <w:r w:rsidR="00076A7B">
        <w:t>correspondant au système d’exploitation Windows 10.</w:t>
      </w:r>
      <w:r w:rsidR="007E2581">
        <w:t xml:space="preserve"> Cliquez sur </w:t>
      </w:r>
      <w:r w:rsidR="007E2581" w:rsidRPr="0035367C">
        <w:rPr>
          <w:b/>
        </w:rPr>
        <w:t>Modifier les paramètres</w:t>
      </w:r>
      <w:r w:rsidR="007E2581">
        <w:t xml:space="preserve"> (</w:t>
      </w:r>
      <w:proofErr w:type="spellStart"/>
      <w:r w:rsidR="007E2581">
        <w:t>Edit</w:t>
      </w:r>
      <w:proofErr w:type="spellEnd"/>
      <w:r w:rsidR="007E2581">
        <w:t xml:space="preserve"> Settings)</w:t>
      </w:r>
      <w:r w:rsidR="00204B82">
        <w:t>.</w:t>
      </w:r>
      <w:r w:rsidR="00204B82">
        <w:br/>
      </w:r>
      <w:r w:rsidR="00204B82">
        <w:br/>
      </w:r>
      <w:r w:rsidR="008A408C" w:rsidRPr="008A408C">
        <w:rPr>
          <w:noProof/>
        </w:rPr>
        <w:drawing>
          <wp:inline distT="0" distB="0" distL="0" distR="0" wp14:anchorId="7A4FF747" wp14:editId="52BE76A0">
            <wp:extent cx="5537607" cy="3128089"/>
            <wp:effectExtent l="0" t="0" r="635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9033" cy="313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08C" w:rsidRPr="008A408C">
        <w:t xml:space="preserve"> </w:t>
      </w:r>
    </w:p>
    <w:p w14:paraId="5371E87B" w14:textId="07D4E207" w:rsidR="00204B82" w:rsidRDefault="005714E6" w:rsidP="00B30E2A">
      <w:pPr>
        <w:pStyle w:val="SubStepAlph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02478D99" wp14:editId="6FAB3601">
                <wp:simplePos x="0" y="0"/>
                <wp:positionH relativeFrom="margin">
                  <wp:posOffset>-239573</wp:posOffset>
                </wp:positionH>
                <wp:positionV relativeFrom="paragraph">
                  <wp:posOffset>2118614</wp:posOffset>
                </wp:positionV>
                <wp:extent cx="872338" cy="63475"/>
                <wp:effectExtent l="38100" t="38100" r="80645" b="127635"/>
                <wp:wrapNone/>
                <wp:docPr id="29" name="Connecteur droit avec flèch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2338" cy="634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AEDE7" id="Connecteur droit avec flèche 29" o:spid="_x0000_s1026" type="#_x0000_t32" style="position:absolute;margin-left:-18.85pt;margin-top:166.8pt;width:68.7pt;height:5pt;z-index:251684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" strokecolor="red" strokeweight="2pt">
                <v:stroke endarrow="block"/>
                <v:shadow on="t" color="black" opacity="24903f" origin=",.5" offset="0,.55556mm"/>
                <w10:wrap anchorx="margin"/>
              </v:shape>
            </w:pict>
          </mc:Fallback>
        </mc:AlternateContent>
      </w:r>
      <w:r w:rsidR="00204B82">
        <w:t xml:space="preserve">Dans la section CD/DVD, choisissez </w:t>
      </w:r>
      <w:r w:rsidR="00204B82" w:rsidRPr="0035367C">
        <w:rPr>
          <w:b/>
        </w:rPr>
        <w:t>Fichier ISO banque de données</w:t>
      </w:r>
      <w:r w:rsidR="00204B82">
        <w:t xml:space="preserve"> (Datastore ISO File).</w:t>
      </w:r>
      <w:r w:rsidR="00204B82">
        <w:br/>
      </w:r>
      <w:r w:rsidR="00204B82">
        <w:br/>
      </w:r>
      <w:r w:rsidR="00A460E4" w:rsidRPr="00A460E4">
        <w:rPr>
          <w:noProof/>
        </w:rPr>
        <w:drawing>
          <wp:inline distT="0" distB="0" distL="0" distR="0" wp14:anchorId="49D631F2" wp14:editId="2167EB22">
            <wp:extent cx="4593946" cy="4157339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9710" cy="417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E87C" w14:textId="7EA90266" w:rsidR="00076A7B" w:rsidRDefault="00523ED4" w:rsidP="00204B82">
      <w:pPr>
        <w:pStyle w:val="SubStepAlpha"/>
      </w:pPr>
      <w:r>
        <w:lastRenderedPageBreak/>
        <w:t>Dans la nouvelle fenêtre, d</w:t>
      </w:r>
      <w:r w:rsidR="00191BD4">
        <w:t xml:space="preserve">éveloppez </w:t>
      </w:r>
      <w:r w:rsidR="00EE37BF" w:rsidRPr="005A4E70">
        <w:rPr>
          <w:b/>
        </w:rPr>
        <w:t>SAN-DFC</w:t>
      </w:r>
      <w:r w:rsidR="00076A7B">
        <w:t xml:space="preserve"> en cliquant sur la flèche </w:t>
      </w:r>
      <w:proofErr w:type="gramStart"/>
      <w:r w:rsidR="00076A7B" w:rsidRPr="00B82629">
        <w:rPr>
          <w:sz w:val="24"/>
          <w:highlight w:val="yellow"/>
        </w:rPr>
        <w:t>&gt;</w:t>
      </w:r>
      <w:r w:rsidR="00076A7B">
        <w:t xml:space="preserve">  à</w:t>
      </w:r>
      <w:proofErr w:type="gramEnd"/>
      <w:r w:rsidR="00076A7B">
        <w:t xml:space="preserve"> gauche.</w:t>
      </w:r>
    </w:p>
    <w:p w14:paraId="5371E87D" w14:textId="11A3B7DD" w:rsidR="005D7F48" w:rsidRDefault="00076A7B" w:rsidP="00204B82">
      <w:pPr>
        <w:pStyle w:val="SubStepAlpha"/>
      </w:pPr>
      <w:r>
        <w:t>Déroulez la liste. C</w:t>
      </w:r>
      <w:r w:rsidR="00EE37BF">
        <w:t xml:space="preserve">liquez sur le répertoire ISO, cliquez sur le fichier </w:t>
      </w:r>
      <w:r w:rsidR="00EE37BF" w:rsidRPr="00C1404D">
        <w:rPr>
          <w:b/>
        </w:rPr>
        <w:t>fr_windows_10_consumer_edition_version_</w:t>
      </w:r>
      <w:r w:rsidR="008C3BBD">
        <w:rPr>
          <w:b/>
        </w:rPr>
        <w:t>20h2</w:t>
      </w:r>
      <w:r w:rsidR="00EE37BF" w:rsidRPr="00C1404D">
        <w:rPr>
          <w:b/>
        </w:rPr>
        <w:t>_</w:t>
      </w:r>
      <w:r w:rsidR="008C3BBD">
        <w:rPr>
          <w:b/>
        </w:rPr>
        <w:t>update</w:t>
      </w:r>
      <w:r w:rsidR="00C54891">
        <w:rPr>
          <w:b/>
        </w:rPr>
        <w:t>_nov_2020_</w:t>
      </w:r>
      <w:r w:rsidR="00EE37BF" w:rsidRPr="00C1404D">
        <w:rPr>
          <w:b/>
        </w:rPr>
        <w:t>x64_dvd_</w:t>
      </w:r>
      <w:r w:rsidR="00C54891">
        <w:rPr>
          <w:b/>
        </w:rPr>
        <w:t>9a8764da</w:t>
      </w:r>
      <w:r w:rsidR="00EE37BF" w:rsidRPr="00C1404D">
        <w:rPr>
          <w:b/>
        </w:rPr>
        <w:t>.iso</w:t>
      </w:r>
      <w:r w:rsidR="00EE37BF">
        <w:t xml:space="preserve"> et cliquez sur </w:t>
      </w:r>
      <w:r w:rsidR="00EE37BF" w:rsidRPr="00C1404D">
        <w:rPr>
          <w:b/>
        </w:rPr>
        <w:t>OK</w:t>
      </w:r>
      <w:r w:rsidR="00EE37BF">
        <w:t xml:space="preserve">. </w:t>
      </w:r>
      <w:r w:rsidR="00EE37BF">
        <w:br/>
      </w:r>
      <w:r w:rsidR="00020E5F" w:rsidRPr="00020E5F">
        <w:rPr>
          <w:noProof/>
        </w:rPr>
        <w:drawing>
          <wp:inline distT="0" distB="0" distL="0" distR="0" wp14:anchorId="50D15A19" wp14:editId="00AD0640">
            <wp:extent cx="5442509" cy="3753603"/>
            <wp:effectExtent l="0" t="0" r="635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9907" cy="378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7BF">
        <w:br/>
      </w:r>
    </w:p>
    <w:p w14:paraId="5371E87E" w14:textId="77777777" w:rsidR="005D7F48" w:rsidRDefault="005D7F48">
      <w:pPr>
        <w:spacing w:before="0" w:after="0" w:line="240" w:lineRule="auto"/>
        <w:rPr>
          <w:sz w:val="20"/>
        </w:rPr>
      </w:pPr>
      <w:r>
        <w:br w:type="page"/>
      </w:r>
    </w:p>
    <w:p w14:paraId="5371E87F" w14:textId="77777777" w:rsidR="005D7F48" w:rsidRDefault="00FB6D6A" w:rsidP="00204B82">
      <w:pPr>
        <w:pStyle w:val="SubStepAlpha"/>
      </w:pPr>
      <w:r>
        <w:lastRenderedPageBreak/>
        <w:t xml:space="preserve">Cliquez sur </w:t>
      </w:r>
      <w:r w:rsidR="00F75BDC">
        <w:t xml:space="preserve">le </w:t>
      </w:r>
      <w:r w:rsidR="008D3194">
        <w:t xml:space="preserve">menu </w:t>
      </w:r>
      <w:r w:rsidRPr="00FB6D6A">
        <w:rPr>
          <w:highlight w:val="cyan"/>
        </w:rPr>
        <w:t xml:space="preserve">Lecteur </w:t>
      </w:r>
      <w:r w:rsidR="008D3194" w:rsidRPr="00FB6D6A">
        <w:rPr>
          <w:highlight w:val="cyan"/>
        </w:rPr>
        <w:t>CD/DVD 1</w:t>
      </w:r>
      <w:proofErr w:type="gramStart"/>
      <w:r w:rsidRPr="00FB6D6A">
        <w:rPr>
          <w:highlight w:val="cyan"/>
        </w:rPr>
        <w:t>*</w:t>
      </w:r>
      <w:r w:rsidR="008D3194">
        <w:t xml:space="preserve"> </w:t>
      </w:r>
      <w:r>
        <w:t>.</w:t>
      </w:r>
      <w:proofErr w:type="gramEnd"/>
      <w:r>
        <w:t xml:space="preserve"> </w:t>
      </w:r>
      <w:r w:rsidR="001D43E1">
        <w:t xml:space="preserve">Assurez-vous que la case </w:t>
      </w:r>
      <w:r w:rsidR="001D43E1" w:rsidRPr="001D43E1">
        <w:rPr>
          <w:b/>
        </w:rPr>
        <w:t>Connecter…</w:t>
      </w:r>
      <w:r w:rsidR="001D43E1">
        <w:t xml:space="preserve"> est cochée</w:t>
      </w:r>
    </w:p>
    <w:p w14:paraId="5371E880" w14:textId="3A4669E0" w:rsidR="00FB6D6A" w:rsidRDefault="00E43F3F" w:rsidP="005D7F48">
      <w:pPr>
        <w:pStyle w:val="SubStepAlpha"/>
        <w:ind w:left="720"/>
      </w:pPr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5371E927" wp14:editId="7E91CBDA">
                <wp:simplePos x="0" y="0"/>
                <wp:positionH relativeFrom="column">
                  <wp:posOffset>2036445</wp:posOffset>
                </wp:positionH>
                <wp:positionV relativeFrom="paragraph">
                  <wp:posOffset>1572895</wp:posOffset>
                </wp:positionV>
                <wp:extent cx="2338070" cy="421640"/>
                <wp:effectExtent l="17145" t="20955" r="16510" b="14605"/>
                <wp:wrapNone/>
                <wp:docPr id="51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338070" cy="421640"/>
                        </a:xfrm>
                        <a:custGeom>
                          <a:avLst/>
                          <a:gdLst>
                            <a:gd name="T0" fmla="*/ 89 w 5523"/>
                            <a:gd name="T1" fmla="*/ 75 h 910"/>
                            <a:gd name="T2" fmla="*/ 778 w 5523"/>
                            <a:gd name="T3" fmla="*/ 0 h 910"/>
                            <a:gd name="T4" fmla="*/ 1429 w 5523"/>
                            <a:gd name="T5" fmla="*/ 13 h 910"/>
                            <a:gd name="T6" fmla="*/ 2105 w 5523"/>
                            <a:gd name="T7" fmla="*/ 75 h 910"/>
                            <a:gd name="T8" fmla="*/ 4747 w 5523"/>
                            <a:gd name="T9" fmla="*/ 88 h 910"/>
                            <a:gd name="T10" fmla="*/ 5035 w 5523"/>
                            <a:gd name="T11" fmla="*/ 175 h 910"/>
                            <a:gd name="T12" fmla="*/ 5273 w 5523"/>
                            <a:gd name="T13" fmla="*/ 251 h 910"/>
                            <a:gd name="T14" fmla="*/ 5386 w 5523"/>
                            <a:gd name="T15" fmla="*/ 313 h 910"/>
                            <a:gd name="T16" fmla="*/ 5423 w 5523"/>
                            <a:gd name="T17" fmla="*/ 351 h 910"/>
                            <a:gd name="T18" fmla="*/ 5511 w 5523"/>
                            <a:gd name="T19" fmla="*/ 413 h 910"/>
                            <a:gd name="T20" fmla="*/ 5486 w 5523"/>
                            <a:gd name="T21" fmla="*/ 501 h 910"/>
                            <a:gd name="T22" fmla="*/ 5449 w 5523"/>
                            <a:gd name="T23" fmla="*/ 514 h 910"/>
                            <a:gd name="T24" fmla="*/ 5336 w 5523"/>
                            <a:gd name="T25" fmla="*/ 551 h 910"/>
                            <a:gd name="T26" fmla="*/ 5135 w 5523"/>
                            <a:gd name="T27" fmla="*/ 614 h 910"/>
                            <a:gd name="T28" fmla="*/ 4998 w 5523"/>
                            <a:gd name="T29" fmla="*/ 664 h 910"/>
                            <a:gd name="T30" fmla="*/ 4960 w 5523"/>
                            <a:gd name="T31" fmla="*/ 689 h 910"/>
                            <a:gd name="T32" fmla="*/ 4923 w 5523"/>
                            <a:gd name="T33" fmla="*/ 701 h 910"/>
                            <a:gd name="T34" fmla="*/ 4810 w 5523"/>
                            <a:gd name="T35" fmla="*/ 776 h 910"/>
                            <a:gd name="T36" fmla="*/ 4697 w 5523"/>
                            <a:gd name="T37" fmla="*/ 814 h 910"/>
                            <a:gd name="T38" fmla="*/ 3483 w 5523"/>
                            <a:gd name="T39" fmla="*/ 802 h 910"/>
                            <a:gd name="T40" fmla="*/ 653 w 5523"/>
                            <a:gd name="T41" fmla="*/ 814 h 910"/>
                            <a:gd name="T42" fmla="*/ 290 w 5523"/>
                            <a:gd name="T43" fmla="*/ 714 h 910"/>
                            <a:gd name="T44" fmla="*/ 102 w 5523"/>
                            <a:gd name="T45" fmla="*/ 664 h 910"/>
                            <a:gd name="T46" fmla="*/ 27 w 5523"/>
                            <a:gd name="T47" fmla="*/ 551 h 910"/>
                            <a:gd name="T48" fmla="*/ 52 w 5523"/>
                            <a:gd name="T49" fmla="*/ 288 h 910"/>
                            <a:gd name="T50" fmla="*/ 102 w 5523"/>
                            <a:gd name="T51" fmla="*/ 175 h 910"/>
                            <a:gd name="T52" fmla="*/ 139 w 5523"/>
                            <a:gd name="T53" fmla="*/ 163 h 910"/>
                            <a:gd name="T54" fmla="*/ 227 w 5523"/>
                            <a:gd name="T55" fmla="*/ 113 h 910"/>
                            <a:gd name="T56" fmla="*/ 327 w 5523"/>
                            <a:gd name="T57" fmla="*/ 75 h 910"/>
                            <a:gd name="T58" fmla="*/ 365 w 5523"/>
                            <a:gd name="T59" fmla="*/ 63 h 91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0" t="0" r="r" b="b"/>
                          <a:pathLst>
                            <a:path w="5523" h="910">
                              <a:moveTo>
                                <a:pt x="89" y="75"/>
                              </a:moveTo>
                              <a:cubicBezTo>
                                <a:pt x="318" y="44"/>
                                <a:pt x="549" y="30"/>
                                <a:pt x="778" y="0"/>
                              </a:cubicBezTo>
                              <a:cubicBezTo>
                                <a:pt x="995" y="4"/>
                                <a:pt x="1212" y="6"/>
                                <a:pt x="1429" y="13"/>
                              </a:cubicBezTo>
                              <a:cubicBezTo>
                                <a:pt x="1656" y="21"/>
                                <a:pt x="1876" y="73"/>
                                <a:pt x="2105" y="75"/>
                              </a:cubicBezTo>
                              <a:cubicBezTo>
                                <a:pt x="2986" y="83"/>
                                <a:pt x="3866" y="84"/>
                                <a:pt x="4747" y="88"/>
                              </a:cubicBezTo>
                              <a:cubicBezTo>
                                <a:pt x="4845" y="111"/>
                                <a:pt x="4939" y="144"/>
                                <a:pt x="5035" y="175"/>
                              </a:cubicBezTo>
                              <a:cubicBezTo>
                                <a:pt x="5108" y="199"/>
                                <a:pt x="5204" y="212"/>
                                <a:pt x="5273" y="251"/>
                              </a:cubicBezTo>
                              <a:cubicBezTo>
                                <a:pt x="5395" y="320"/>
                                <a:pt x="5303" y="287"/>
                                <a:pt x="5386" y="313"/>
                              </a:cubicBezTo>
                              <a:cubicBezTo>
                                <a:pt x="5398" y="326"/>
                                <a:pt x="5409" y="340"/>
                                <a:pt x="5423" y="351"/>
                              </a:cubicBezTo>
                              <a:cubicBezTo>
                                <a:pt x="5451" y="373"/>
                                <a:pt x="5511" y="413"/>
                                <a:pt x="5511" y="413"/>
                              </a:cubicBezTo>
                              <a:cubicBezTo>
                                <a:pt x="5503" y="442"/>
                                <a:pt x="5502" y="475"/>
                                <a:pt x="5486" y="501"/>
                              </a:cubicBezTo>
                              <a:cubicBezTo>
                                <a:pt x="5479" y="512"/>
                                <a:pt x="5460" y="507"/>
                                <a:pt x="5449" y="514"/>
                              </a:cubicBezTo>
                              <a:cubicBezTo>
                                <a:pt x="5366" y="564"/>
                                <a:pt x="5523" y="525"/>
                                <a:pt x="5336" y="551"/>
                              </a:cubicBezTo>
                              <a:cubicBezTo>
                                <a:pt x="5267" y="597"/>
                                <a:pt x="5225" y="594"/>
                                <a:pt x="5135" y="614"/>
                              </a:cubicBezTo>
                              <a:cubicBezTo>
                                <a:pt x="5087" y="625"/>
                                <a:pt x="5046" y="651"/>
                                <a:pt x="4998" y="664"/>
                              </a:cubicBezTo>
                              <a:cubicBezTo>
                                <a:pt x="4985" y="672"/>
                                <a:pt x="4974" y="682"/>
                                <a:pt x="4960" y="689"/>
                              </a:cubicBezTo>
                              <a:cubicBezTo>
                                <a:pt x="4948" y="695"/>
                                <a:pt x="4934" y="695"/>
                                <a:pt x="4923" y="701"/>
                              </a:cubicBezTo>
                              <a:cubicBezTo>
                                <a:pt x="4911" y="708"/>
                                <a:pt x="4835" y="759"/>
                                <a:pt x="4810" y="776"/>
                              </a:cubicBezTo>
                              <a:cubicBezTo>
                                <a:pt x="4802" y="781"/>
                                <a:pt x="4720" y="807"/>
                                <a:pt x="4697" y="814"/>
                              </a:cubicBezTo>
                              <a:cubicBezTo>
                                <a:pt x="4286" y="798"/>
                                <a:pt x="3899" y="794"/>
                                <a:pt x="3483" y="802"/>
                              </a:cubicBezTo>
                              <a:cubicBezTo>
                                <a:pt x="2572" y="910"/>
                                <a:pt x="1362" y="818"/>
                                <a:pt x="653" y="814"/>
                              </a:cubicBezTo>
                              <a:cubicBezTo>
                                <a:pt x="525" y="796"/>
                                <a:pt x="416" y="738"/>
                                <a:pt x="290" y="714"/>
                              </a:cubicBezTo>
                              <a:cubicBezTo>
                                <a:pt x="224" y="682"/>
                                <a:pt x="176" y="674"/>
                                <a:pt x="102" y="664"/>
                              </a:cubicBezTo>
                              <a:cubicBezTo>
                                <a:pt x="59" y="621"/>
                                <a:pt x="59" y="599"/>
                                <a:pt x="27" y="551"/>
                              </a:cubicBezTo>
                              <a:cubicBezTo>
                                <a:pt x="4" y="461"/>
                                <a:pt x="0" y="367"/>
                                <a:pt x="52" y="288"/>
                              </a:cubicBezTo>
                              <a:cubicBezTo>
                                <a:pt x="59" y="266"/>
                                <a:pt x="75" y="196"/>
                                <a:pt x="102" y="175"/>
                              </a:cubicBezTo>
                              <a:cubicBezTo>
                                <a:pt x="112" y="167"/>
                                <a:pt x="127" y="168"/>
                                <a:pt x="139" y="163"/>
                              </a:cubicBezTo>
                              <a:cubicBezTo>
                                <a:pt x="211" y="133"/>
                                <a:pt x="167" y="147"/>
                                <a:pt x="227" y="113"/>
                              </a:cubicBezTo>
                              <a:cubicBezTo>
                                <a:pt x="283" y="81"/>
                                <a:pt x="268" y="92"/>
                                <a:pt x="327" y="75"/>
                              </a:cubicBezTo>
                              <a:cubicBezTo>
                                <a:pt x="340" y="71"/>
                                <a:pt x="365" y="63"/>
                                <a:pt x="365" y="63"/>
                              </a:cubicBezTo>
                            </a:path>
                          </a:pathLst>
                        </a:custGeom>
                        <a:noFill/>
                        <a:ln w="158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6B0FFE46" id="Freeform 5" o:spid="_x0000_s1026" style="position:absolute;margin-left:160.35pt;margin-top:123.85pt;width:184.1pt;height:33.2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523,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" path="m89,75c318,44,549,30,778,v217,4,434,6,651,13c1656,21,1876,73,2105,75v881,8,1761,9,2642,13c4845,111,4939,144,5035,175v73,24,169,37,238,76c5395,320,5303,287,5386,313v12,13,23,27,37,38c5451,373,5511,413,5511,413v-8,29,-9,62,-25,88c5479,512,5460,507,5449,514v-83,50,74,11,-113,37c5267,597,5225,594,5135,614v-48,11,-89,37,-137,50c4985,672,4974,682,4960,689v-12,6,-26,6,-37,12c4911,708,4835,759,4810,776v-8,5,-90,31,-113,38c4286,798,3899,794,3483,802,2572,910,1362,818,653,814,525,796,416,738,290,714,224,682,176,674,102,664,59,621,59,599,27,551,4,461,,367,52,288v7,-22,23,-92,50,-113c112,167,127,168,139,163v72,-30,28,-16,88,-50c283,81,268,92,327,75v13,-4,38,-12,38,-12e" filled="f" strokecolor="red" strokeweight="1.25pt">
                <v:path arrowok="t" o:connecttype="custom" o:connectlocs="37677,34751;329353,0;604943,6023;891117,34751;2009563,40774;2131483,81085;2232237,116299;2280073,145026;2295737,162633;2332990,191360;2322407,232134;2306743,238157;2258907,255301;2173817,284491;2115820,307658;2099733,319242;2084070,324802;2036233,359552;1988397,377159;1474470,371599;276437,377159;122767,330825;43180,307658;11430,255301;22013,133442;43180,81085;58843,75525;96097,52357;138430,34751;154517,29190" o:connectangles="0,0,0,0,0,0,0,0,0,0,0,0,0,0,0,0,0,0,0,0,0,0,0,0,0,0,0,0,0,0"/>
              </v:shape>
            </w:pict>
          </mc:Fallback>
        </mc:AlternateContent>
      </w:r>
      <w:r w:rsidR="005D7F48">
        <w:rPr>
          <w:noProof/>
          <w:lang w:eastAsia="fr-CA"/>
        </w:rPr>
        <w:drawing>
          <wp:inline distT="0" distB="0" distL="0" distR="0" wp14:anchorId="5371E928" wp14:editId="5371E929">
            <wp:extent cx="4154009" cy="3985304"/>
            <wp:effectExtent l="1905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358" cy="3984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71E881" w14:textId="77777777" w:rsidR="005D7F48" w:rsidRDefault="00FB6D6A" w:rsidP="00204B82">
      <w:pPr>
        <w:pStyle w:val="SubStepAlpha"/>
      </w:pPr>
      <w:r w:rsidRPr="00FB6D6A">
        <w:t>C</w:t>
      </w:r>
      <w:r w:rsidR="005D7F48">
        <w:t>liquez sur Lecteur CD/DVD 1</w:t>
      </w:r>
      <w:proofErr w:type="gramStart"/>
      <w:r w:rsidR="005D7F48">
        <w:t xml:space="preserve">* </w:t>
      </w:r>
      <w:r w:rsidR="00076A7B">
        <w:t xml:space="preserve"> </w:t>
      </w:r>
      <w:r w:rsidR="005D7F48">
        <w:t>pour</w:t>
      </w:r>
      <w:proofErr w:type="gramEnd"/>
      <w:r w:rsidR="005D7F48">
        <w:t xml:space="preserve"> faire apparaître son statut</w:t>
      </w:r>
    </w:p>
    <w:p w14:paraId="5371E882" w14:textId="77777777" w:rsidR="005D7F48" w:rsidRDefault="005D7F48" w:rsidP="005D7F48">
      <w:pPr>
        <w:pStyle w:val="SubStepAlpha"/>
        <w:ind w:left="720"/>
      </w:pPr>
      <w:r>
        <w:rPr>
          <w:noProof/>
          <w:lang w:eastAsia="fr-CA"/>
        </w:rPr>
        <w:drawing>
          <wp:inline distT="0" distB="0" distL="0" distR="0" wp14:anchorId="5371E92A" wp14:editId="5371E92B">
            <wp:extent cx="6400800" cy="1038682"/>
            <wp:effectExtent l="1905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038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71E883" w14:textId="19B4FFE9" w:rsidR="00FB6D6A" w:rsidRDefault="005D7F48" w:rsidP="00204B82">
      <w:pPr>
        <w:pStyle w:val="SubStepAlpha"/>
      </w:pPr>
      <w:proofErr w:type="gramStart"/>
      <w:r>
        <w:t>C</w:t>
      </w:r>
      <w:r w:rsidR="008D3194" w:rsidRPr="00FB6D6A">
        <w:t>oche</w:t>
      </w:r>
      <w:r>
        <w:t>z</w:t>
      </w:r>
      <w:r w:rsidR="008D3194" w:rsidRPr="00FB6D6A">
        <w:t xml:space="preserve"> </w:t>
      </w:r>
      <w:r w:rsidR="00FB6D6A" w:rsidRPr="00FB6D6A">
        <w:t xml:space="preserve"> </w:t>
      </w:r>
      <w:r w:rsidR="00FB6D6A" w:rsidRPr="00FB6D6A">
        <w:rPr>
          <w:b/>
        </w:rPr>
        <w:t>Connecter</w:t>
      </w:r>
      <w:proofErr w:type="gramEnd"/>
      <w:r w:rsidR="00FB6D6A" w:rsidRPr="00FB6D6A">
        <w:rPr>
          <w:b/>
        </w:rPr>
        <w:t xml:space="preserve"> lors de la première mise sous tension</w:t>
      </w:r>
      <w:r w:rsidR="00FB6D6A" w:rsidRPr="00FB6D6A">
        <w:t xml:space="preserve"> (</w:t>
      </w:r>
      <w:proofErr w:type="spellStart"/>
      <w:r w:rsidR="003C3197" w:rsidRPr="00FB6D6A">
        <w:rPr>
          <w:b/>
        </w:rPr>
        <w:t>Connect</w:t>
      </w:r>
      <w:proofErr w:type="spellEnd"/>
      <w:r w:rsidR="003C3197" w:rsidRPr="00FB6D6A">
        <w:rPr>
          <w:b/>
        </w:rPr>
        <w:t xml:space="preserve"> At Power On</w:t>
      </w:r>
      <w:r w:rsidR="00542619">
        <w:t>)</w:t>
      </w:r>
      <w:r w:rsidR="003C3197">
        <w:t>.</w:t>
      </w:r>
    </w:p>
    <w:p w14:paraId="5371E884" w14:textId="77777777" w:rsidR="00F75BDC" w:rsidRDefault="00F75BDC">
      <w:pPr>
        <w:spacing w:before="0" w:after="0" w:line="240" w:lineRule="auto"/>
        <w:rPr>
          <w:sz w:val="20"/>
        </w:rPr>
      </w:pPr>
      <w:r>
        <w:br w:type="page"/>
      </w:r>
    </w:p>
    <w:p w14:paraId="5371E885" w14:textId="77777777" w:rsidR="00F75BDC" w:rsidRDefault="00F75BDC" w:rsidP="00204B82">
      <w:pPr>
        <w:pStyle w:val="SubStepAlpha"/>
      </w:pPr>
      <w:r>
        <w:lastRenderedPageBreak/>
        <w:t>Activez l’onglet Options VM</w:t>
      </w:r>
    </w:p>
    <w:p w14:paraId="1BAF8E32" w14:textId="75D305A9" w:rsidR="00662A9D" w:rsidRDefault="00662A9D" w:rsidP="00F75BDC">
      <w:pPr>
        <w:pStyle w:val="SubStepAlpha"/>
        <w:ind w:left="720"/>
        <w:rPr>
          <w:noProof/>
          <w:lang w:eastAsia="fr-CA"/>
        </w:rPr>
      </w:pPr>
    </w:p>
    <w:p w14:paraId="5371E886" w14:textId="3B8D1F81" w:rsidR="00F75BDC" w:rsidRDefault="00B67526" w:rsidP="00F75BDC">
      <w:pPr>
        <w:pStyle w:val="SubStepAlpha"/>
        <w:ind w:left="720"/>
      </w:pPr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371E92C" wp14:editId="1CA7383E">
                <wp:simplePos x="0" y="0"/>
                <wp:positionH relativeFrom="column">
                  <wp:posOffset>168910</wp:posOffset>
                </wp:positionH>
                <wp:positionV relativeFrom="paragraph">
                  <wp:posOffset>3105099</wp:posOffset>
                </wp:positionV>
                <wp:extent cx="417195" cy="0"/>
                <wp:effectExtent l="14605" t="59690" r="25400" b="64135"/>
                <wp:wrapNone/>
                <wp:docPr id="50" name="Auto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7195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B6CF7D" id="AutoShape 29" o:spid="_x0000_s1026" type="#_x0000_t32" style="position:absolute;margin-left:13.3pt;margin-top:244.5pt;width:32.85pt;height:0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" strokecolor="red" strokeweight="1.5pt">
                <v:stroke endarrow="block"/>
              </v:shape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371E92D" wp14:editId="39EDF57D">
                <wp:simplePos x="0" y="0"/>
                <wp:positionH relativeFrom="column">
                  <wp:posOffset>1994764</wp:posOffset>
                </wp:positionH>
                <wp:positionV relativeFrom="paragraph">
                  <wp:posOffset>695960</wp:posOffset>
                </wp:positionV>
                <wp:extent cx="325755" cy="368300"/>
                <wp:effectExtent l="55245" t="55245" r="9525" b="14605"/>
                <wp:wrapNone/>
                <wp:docPr id="49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25755" cy="36830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ECC963" id="AutoShape 28" o:spid="_x0000_s1026" type="#_x0000_t32" style="position:absolute;margin-left:157.05pt;margin-top:54.8pt;width:25.65pt;height:29pt;flip:x y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" strokecolor="red" strokeweight="1.5pt">
                <v:stroke endarrow="block"/>
              </v:shape>
            </w:pict>
          </mc:Fallback>
        </mc:AlternateContent>
      </w:r>
      <w:r w:rsidRPr="00B67526">
        <w:rPr>
          <w:noProof/>
        </w:rPr>
        <w:drawing>
          <wp:inline distT="0" distB="0" distL="0" distR="0" wp14:anchorId="32E0CFEE" wp14:editId="33AB2FA9">
            <wp:extent cx="6400800" cy="5874385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87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E887" w14:textId="5ED2FCC0" w:rsidR="00F75BDC" w:rsidRDefault="00F75BDC" w:rsidP="00204B82">
      <w:pPr>
        <w:pStyle w:val="SubStepAlpha"/>
      </w:pPr>
      <w:r>
        <w:t xml:space="preserve">Cliquez sur Microprogramme. </w:t>
      </w:r>
      <w:r w:rsidR="00542619">
        <w:t>Vérifier pour que le choix soit bien</w:t>
      </w:r>
      <w:r>
        <w:t xml:space="preserve"> </w:t>
      </w:r>
      <w:r w:rsidR="00542619" w:rsidRPr="00542619">
        <w:rPr>
          <w:b/>
          <w:bCs/>
        </w:rPr>
        <w:t>EFI</w:t>
      </w:r>
      <w:r>
        <w:t xml:space="preserve">. Cliquez sur </w:t>
      </w:r>
      <w:r w:rsidRPr="00F75BDC">
        <w:rPr>
          <w:b/>
        </w:rPr>
        <w:t>OK</w:t>
      </w:r>
      <w:r>
        <w:t>.</w:t>
      </w:r>
    </w:p>
    <w:p w14:paraId="5371E888" w14:textId="72D9DA46" w:rsidR="000C4176" w:rsidRPr="00C92A7E" w:rsidRDefault="000C4176" w:rsidP="000C4176">
      <w:pPr>
        <w:pStyle w:val="SubStepAlpha"/>
      </w:pPr>
      <w:r>
        <w:t>Vous pouvez</w:t>
      </w:r>
      <w:r w:rsidR="00A61E0F">
        <w:t xml:space="preserve"> maintenant</w:t>
      </w:r>
      <w:r>
        <w:t xml:space="preserve"> démarrer</w:t>
      </w:r>
      <w:r w:rsidR="00A61E0F">
        <w:t xml:space="preserve"> votre VM</w:t>
      </w:r>
      <w:r>
        <w:t xml:space="preserve"> en cliquant sur la flèche verte ou en passant par le menu </w:t>
      </w:r>
      <w:r w:rsidRPr="002F3198">
        <w:rPr>
          <w:b/>
        </w:rPr>
        <w:t>ACTIONS</w:t>
      </w:r>
      <w:r>
        <w:t xml:space="preserve"> et choisir </w:t>
      </w:r>
      <w:r w:rsidRPr="002F3198">
        <w:rPr>
          <w:b/>
        </w:rPr>
        <w:t>Alimentation</w:t>
      </w:r>
      <w:r>
        <w:t xml:space="preserve"> (</w:t>
      </w:r>
      <w:r w:rsidRPr="002F3198">
        <w:rPr>
          <w:b/>
        </w:rPr>
        <w:t>Power</w:t>
      </w:r>
      <w:r>
        <w:t>).</w:t>
      </w:r>
      <w:r>
        <w:br/>
      </w:r>
      <w:r>
        <w:br/>
      </w:r>
      <w:r>
        <w:rPr>
          <w:noProof/>
          <w:lang w:eastAsia="fr-CA"/>
        </w:rPr>
        <w:lastRenderedPageBreak/>
        <w:drawing>
          <wp:inline distT="0" distB="0" distL="0" distR="0" wp14:anchorId="5371E932" wp14:editId="2A979FD3">
            <wp:extent cx="5159396" cy="169362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504" cy="169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371E889" w14:textId="328B97D2" w:rsidR="00BC7B9B" w:rsidRDefault="00A61E0F" w:rsidP="00F75BDC">
      <w:pPr>
        <w:pStyle w:val="SubStepAlpha"/>
      </w:pPr>
      <w:r>
        <w:t>A</w:t>
      </w:r>
      <w:r w:rsidR="000C4176">
        <w:t>ccéde</w:t>
      </w:r>
      <w:r>
        <w:t>z</w:t>
      </w:r>
      <w:r w:rsidR="000C4176">
        <w:t xml:space="preserve"> à votre </w:t>
      </w:r>
      <w:proofErr w:type="gramStart"/>
      <w:r w:rsidR="000C4176">
        <w:t>VM</w:t>
      </w:r>
      <w:r w:rsidR="006F02C9">
        <w:t xml:space="preserve">  en</w:t>
      </w:r>
      <w:proofErr w:type="gramEnd"/>
      <w:r w:rsidR="006F02C9">
        <w:t xml:space="preserve"> utilisant la console Web</w:t>
      </w:r>
      <w:r w:rsidR="0032104A">
        <w:t xml:space="preserve"> à partir de la maison, ou la </w:t>
      </w:r>
      <w:proofErr w:type="spellStart"/>
      <w:r w:rsidR="0032104A">
        <w:t>remote</w:t>
      </w:r>
      <w:proofErr w:type="spellEnd"/>
      <w:r w:rsidR="0032104A">
        <w:t xml:space="preserve"> console si vous êtes au Cégep</w:t>
      </w:r>
      <w:r w:rsidR="006F02C9">
        <w:t>.</w:t>
      </w:r>
      <w:r w:rsidR="006F02C9" w:rsidRPr="006F02C9">
        <w:rPr>
          <w:noProof/>
          <w:lang w:eastAsia="fr-CA"/>
        </w:rPr>
        <w:t xml:space="preserve"> </w:t>
      </w:r>
    </w:p>
    <w:p w14:paraId="5371E88A" w14:textId="0D650091" w:rsidR="006F02C9" w:rsidRPr="00F75BDC" w:rsidRDefault="006F02C9" w:rsidP="006F02C9">
      <w:pPr>
        <w:pStyle w:val="SubStepAlpha"/>
        <w:ind w:left="720"/>
      </w:pPr>
    </w:p>
    <w:p w14:paraId="5371E88B" w14:textId="77777777" w:rsidR="005924BB" w:rsidRPr="00C92A7E" w:rsidRDefault="00A721DB" w:rsidP="00BE1A74">
      <w:pPr>
        <w:pStyle w:val="Titre2"/>
      </w:pPr>
      <w:r w:rsidRPr="00A721DB">
        <w:t>Configuration des paramètres initiaux</w:t>
      </w:r>
    </w:p>
    <w:p w14:paraId="24EA835A" w14:textId="6B493805" w:rsidR="00894728" w:rsidRDefault="00894728" w:rsidP="002720F9">
      <w:pPr>
        <w:pStyle w:val="SubStepAlpha"/>
      </w:pPr>
      <w:r>
        <w:t>Lors du lancement, on vous demande d’appuyer sur une touche pour démarrer le DVD. Donc faite le.</w:t>
      </w:r>
    </w:p>
    <w:p w14:paraId="5371E88C" w14:textId="0B5C98E5" w:rsidR="002720F9" w:rsidRDefault="002720F9" w:rsidP="002720F9">
      <w:pPr>
        <w:pStyle w:val="SubStepAlpha"/>
      </w:pPr>
      <w:r>
        <w:t xml:space="preserve">La fenêtre d'installation de Windows s'ouvre. </w:t>
      </w:r>
      <w:r w:rsidR="00061A19">
        <w:t xml:space="preserve">Dans </w:t>
      </w:r>
      <w:proofErr w:type="spellStart"/>
      <w:r w:rsidR="003D0031">
        <w:t>Formaot</w:t>
      </w:r>
      <w:proofErr w:type="spellEnd"/>
      <w:r w:rsidR="003D0031">
        <w:t xml:space="preserve"> horaire et monétaire, ainsi que dans c</w:t>
      </w:r>
      <w:r w:rsidR="00061A19">
        <w:t xml:space="preserve">lavier ou méthode d’entrée, choisir </w:t>
      </w:r>
      <w:r w:rsidR="00061A19" w:rsidRPr="00061A19">
        <w:rPr>
          <w:b/>
        </w:rPr>
        <w:t>Français (Canada)</w:t>
      </w:r>
      <w:r w:rsidR="003D0031">
        <w:rPr>
          <w:b/>
        </w:rPr>
        <w:t xml:space="preserve"> </w:t>
      </w:r>
      <w:r w:rsidR="003D0031">
        <w:rPr>
          <w:bCs/>
        </w:rPr>
        <w:t>et Canadien multilingue standard</w:t>
      </w:r>
      <w:r w:rsidR="00061A19">
        <w:t xml:space="preserve">. </w:t>
      </w:r>
      <w:r>
        <w:t xml:space="preserve">Cliquez sur </w:t>
      </w:r>
      <w:r w:rsidRPr="00FF64AF">
        <w:rPr>
          <w:b/>
        </w:rPr>
        <w:t>Suivant</w:t>
      </w:r>
      <w:r>
        <w:t xml:space="preserve"> pour continuer</w:t>
      </w:r>
      <w:r w:rsidR="000F5A68">
        <w:t>.</w:t>
      </w:r>
    </w:p>
    <w:p w14:paraId="5371E88D" w14:textId="77777777" w:rsidR="00D927B6" w:rsidRPr="00C92A7E" w:rsidRDefault="002720F9" w:rsidP="00D927B6">
      <w:pPr>
        <w:pStyle w:val="SubStepAlpha"/>
      </w:pPr>
      <w:r>
        <w:t xml:space="preserve">Cliquez sur </w:t>
      </w:r>
      <w:r w:rsidRPr="00FF64AF">
        <w:rPr>
          <w:b/>
        </w:rPr>
        <w:t>Installer maintenant</w:t>
      </w:r>
      <w:r>
        <w:t xml:space="preserve"> pour continuer l'installation.</w:t>
      </w:r>
      <w:r w:rsidR="007E5F8A">
        <w:br/>
      </w:r>
    </w:p>
    <w:p w14:paraId="5371E88E" w14:textId="77777777" w:rsidR="00D927B6" w:rsidRPr="00A05743" w:rsidRDefault="007C392C" w:rsidP="00D927B6">
      <w:pPr>
        <w:pStyle w:val="Titre2"/>
      </w:pPr>
      <w:r w:rsidRPr="007C392C">
        <w:t>Collecte d'informations</w:t>
      </w:r>
    </w:p>
    <w:p w14:paraId="5371E88F" w14:textId="77777777" w:rsidR="008C435B" w:rsidRPr="008C435B" w:rsidRDefault="008C435B" w:rsidP="008C435B">
      <w:pPr>
        <w:pStyle w:val="SubStepAlpha"/>
      </w:pPr>
      <w:r w:rsidRPr="008C435B">
        <w:t>Dans la fenêtre</w:t>
      </w:r>
      <w:r w:rsidR="007325B3">
        <w:t xml:space="preserve"> suivante, cliquez sur </w:t>
      </w:r>
      <w:r w:rsidR="007325B3" w:rsidRPr="001A72F7">
        <w:rPr>
          <w:b/>
        </w:rPr>
        <w:t>Je ne possède pas de clé de produit</w:t>
      </w:r>
      <w:r w:rsidR="007325B3">
        <w:t xml:space="preserve">. Comme nous installons une machine d’essai que nous allons détruire plus tard, il n’est pas nécessaire d’entrer une clé de produit. </w:t>
      </w:r>
    </w:p>
    <w:p w14:paraId="5F7D3AF5" w14:textId="77777777" w:rsidR="004C6729" w:rsidRDefault="004C6729" w:rsidP="00824438">
      <w:pPr>
        <w:pStyle w:val="SubStepAlpha"/>
        <w:ind w:left="720"/>
        <w:rPr>
          <w:b/>
        </w:rPr>
      </w:pPr>
      <w:r>
        <w:rPr>
          <w:noProof/>
          <w:lang w:eastAsia="fr-CA"/>
        </w:rPr>
        <w:drawing>
          <wp:inline distT="0" distB="0" distL="0" distR="0" wp14:anchorId="47044148" wp14:editId="09493024">
            <wp:extent cx="3920948" cy="2940711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7439" cy="294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14:paraId="5371E890" w14:textId="42B2C6B1" w:rsidR="008C435B" w:rsidRPr="008C435B" w:rsidRDefault="008C435B" w:rsidP="00824438">
      <w:pPr>
        <w:pStyle w:val="SubStepAlpha"/>
        <w:ind w:left="720"/>
      </w:pPr>
      <w:r w:rsidRPr="00824438">
        <w:rPr>
          <w:b/>
        </w:rPr>
        <w:t>Remarque</w:t>
      </w:r>
      <w:r w:rsidRPr="008C435B">
        <w:t xml:space="preserve">: </w:t>
      </w:r>
      <w:r w:rsidR="00755D59">
        <w:t xml:space="preserve">normalement, </w:t>
      </w:r>
      <w:r w:rsidRPr="008C435B">
        <w:t xml:space="preserve">vous pouvez trouver la clé de produit sur le boîtier ou le </w:t>
      </w:r>
      <w:r w:rsidR="007325B3">
        <w:t>boîtier</w:t>
      </w:r>
      <w:r w:rsidRPr="008C435B">
        <w:t xml:space="preserve"> dans lequel le DVD Windows a été emballé, ou</w:t>
      </w:r>
      <w:r w:rsidR="00755D59">
        <w:t xml:space="preserve"> dans l’application où vous avez commandé votre Windows</w:t>
      </w:r>
      <w:r w:rsidRPr="008C435B">
        <w:t>.</w:t>
      </w:r>
      <w:r w:rsidR="0020164E">
        <w:br/>
      </w:r>
      <w:r w:rsidR="0020164E">
        <w:br/>
      </w:r>
      <w:r w:rsidR="0020164E">
        <w:lastRenderedPageBreak/>
        <w:br/>
      </w:r>
    </w:p>
    <w:p w14:paraId="5371E891" w14:textId="625CEC93" w:rsidR="0020164E" w:rsidRPr="0020164E" w:rsidRDefault="0020164E" w:rsidP="008C435B">
      <w:pPr>
        <w:pStyle w:val="SubStepAlpha"/>
      </w:pPr>
      <w:r w:rsidRPr="0020164E">
        <w:t>Dans la fenêtre suivante, c</w:t>
      </w:r>
      <w:r>
        <w:t xml:space="preserve">hoisissez </w:t>
      </w:r>
      <w:r w:rsidRPr="0020164E">
        <w:rPr>
          <w:b/>
        </w:rPr>
        <w:t>Windows 10 Professionnel Éducation</w:t>
      </w:r>
      <w:r w:rsidR="00D815C7">
        <w:rPr>
          <w:b/>
        </w:rPr>
        <w:t xml:space="preserve"> N</w:t>
      </w:r>
      <w:r>
        <w:t xml:space="preserve">. Cliquez sur </w:t>
      </w:r>
      <w:r w:rsidRPr="0020164E">
        <w:rPr>
          <w:b/>
        </w:rPr>
        <w:t>Suivant</w:t>
      </w:r>
      <w:r>
        <w:t>.</w:t>
      </w:r>
      <w:r w:rsidR="00CE16B8">
        <w:rPr>
          <w:rStyle w:val="Appelnotedebasdep"/>
        </w:rPr>
        <w:footnoteReference w:id="1"/>
      </w:r>
    </w:p>
    <w:p w14:paraId="5371E892" w14:textId="77777777" w:rsidR="008C435B" w:rsidRPr="00FB5E36" w:rsidRDefault="008C435B" w:rsidP="008C435B">
      <w:pPr>
        <w:pStyle w:val="SubStepAlpha"/>
      </w:pPr>
      <w:r w:rsidRPr="008C435B">
        <w:t xml:space="preserve">La fenêtre </w:t>
      </w:r>
      <w:r w:rsidRPr="003D2688">
        <w:rPr>
          <w:b/>
        </w:rPr>
        <w:t>Conditions de licence</w:t>
      </w:r>
      <w:r w:rsidRPr="008C435B">
        <w:t xml:space="preserve"> s'ouvre. Lisez et confirmez que vous acceptez la licence en cochant la case </w:t>
      </w:r>
      <w:r w:rsidRPr="003D2688">
        <w:rPr>
          <w:b/>
        </w:rPr>
        <w:t>J'accepte les termes de la licence</w:t>
      </w:r>
      <w:r w:rsidRPr="008C435B">
        <w:t xml:space="preserve">. </w:t>
      </w:r>
      <w:r w:rsidRPr="00FB5E36">
        <w:t xml:space="preserve">Cliquez sur </w:t>
      </w:r>
      <w:r w:rsidRPr="00FB5E36">
        <w:rPr>
          <w:b/>
        </w:rPr>
        <w:t>Suivant</w:t>
      </w:r>
      <w:r w:rsidRPr="00FB5E36">
        <w:t>.</w:t>
      </w:r>
    </w:p>
    <w:p w14:paraId="5371E893" w14:textId="77777777" w:rsidR="008C435B" w:rsidRPr="008C435B" w:rsidRDefault="007600CF" w:rsidP="008C435B">
      <w:pPr>
        <w:pStyle w:val="SubStepAlpha"/>
      </w:pPr>
      <w:r w:rsidRPr="008C435B">
        <w:t>La fenêtre</w:t>
      </w:r>
      <w:r w:rsidR="008C435B" w:rsidRPr="008C435B">
        <w:t xml:space="preserve"> </w:t>
      </w:r>
      <w:r w:rsidR="008C435B" w:rsidRPr="007600CF">
        <w:rPr>
          <w:b/>
        </w:rPr>
        <w:t>Quel type d'installation voulez-vous?</w:t>
      </w:r>
      <w:r w:rsidR="008C435B" w:rsidRPr="008C435B">
        <w:t xml:space="preserve"> s'ouvre. Cliquez sur </w:t>
      </w:r>
      <w:r w:rsidR="008C435B" w:rsidRPr="005B71A6">
        <w:rPr>
          <w:highlight w:val="yellow"/>
        </w:rPr>
        <w:t>Personnalisé</w:t>
      </w:r>
      <w:r w:rsidR="008C435B" w:rsidRPr="008C435B">
        <w:t xml:space="preserve">: Installer </w:t>
      </w:r>
      <w:r w:rsidR="008C435B" w:rsidRPr="005B71A6">
        <w:rPr>
          <w:highlight w:val="yellow"/>
        </w:rPr>
        <w:t>uniquement Windows (avancé</w:t>
      </w:r>
      <w:r w:rsidR="008C435B" w:rsidRPr="008C435B">
        <w:t>).</w:t>
      </w:r>
    </w:p>
    <w:p w14:paraId="5371E894" w14:textId="77777777" w:rsidR="00D927B6" w:rsidRDefault="00970FE3" w:rsidP="008C435B">
      <w:pPr>
        <w:pStyle w:val="SubStepAlpha"/>
      </w:pPr>
      <w:r w:rsidRPr="008C435B">
        <w:t xml:space="preserve">La fenêtre </w:t>
      </w:r>
      <w:r w:rsidR="008C435B" w:rsidRPr="00970FE3">
        <w:rPr>
          <w:b/>
        </w:rPr>
        <w:t>Où voulez-vous installer Windows?</w:t>
      </w:r>
      <w:r w:rsidR="008C435B" w:rsidRPr="008C435B">
        <w:t xml:space="preserve"> s'ouvre. Sélectionnez le disque dur ou la partition sur laquelle Windows sera installé. Dans cet exemple, sélectionnez</w:t>
      </w:r>
      <w:r w:rsidR="008C435B" w:rsidRPr="00970FE3">
        <w:rPr>
          <w:b/>
        </w:rPr>
        <w:t xml:space="preserve"> </w:t>
      </w:r>
      <w:r w:rsidR="00C115C3">
        <w:rPr>
          <w:b/>
        </w:rPr>
        <w:t>Lecteur</w:t>
      </w:r>
      <w:r w:rsidR="008C435B" w:rsidRPr="00970FE3">
        <w:rPr>
          <w:b/>
        </w:rPr>
        <w:t xml:space="preserve"> 0 Espace non alloué</w:t>
      </w:r>
      <w:r w:rsidR="008C435B" w:rsidRPr="008C435B">
        <w:t xml:space="preserve">. Cliquer sur </w:t>
      </w:r>
      <w:r w:rsidR="008C435B" w:rsidRPr="00970FE3">
        <w:rPr>
          <w:b/>
        </w:rPr>
        <w:t>Suivant</w:t>
      </w:r>
      <w:r w:rsidR="008C435B" w:rsidRPr="008C435B">
        <w:t xml:space="preserve"> pour continuer. Le programme d'installation a terminé la collecte des informations pour l'installation.</w:t>
      </w:r>
    </w:p>
    <w:p w14:paraId="5371E895" w14:textId="77777777" w:rsidR="00FB6ABF" w:rsidRDefault="00FB6ABF" w:rsidP="00FB6ABF">
      <w:pPr>
        <w:pStyle w:val="SubStepAlpha"/>
        <w:ind w:left="720"/>
      </w:pPr>
    </w:p>
    <w:p w14:paraId="5371E896" w14:textId="7B22C830" w:rsidR="00FB6ABF" w:rsidRDefault="00B73A2B" w:rsidP="00FB6ABF">
      <w:pPr>
        <w:pStyle w:val="SubStepAlpha"/>
        <w:ind w:left="720"/>
      </w:pPr>
      <w:r w:rsidRPr="00B73A2B">
        <w:rPr>
          <w:noProof/>
        </w:rPr>
        <w:drawing>
          <wp:inline distT="0" distB="0" distL="0" distR="0" wp14:anchorId="0066D73F" wp14:editId="1EC4FDF3">
            <wp:extent cx="3606394" cy="2741289"/>
            <wp:effectExtent l="0" t="0" r="0" b="254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26310" cy="275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E897" w14:textId="77777777" w:rsidR="00EA3E37" w:rsidRDefault="00EA3E37" w:rsidP="00FB6ABF">
      <w:pPr>
        <w:pStyle w:val="SubStepAlpha"/>
      </w:pPr>
    </w:p>
    <w:p w14:paraId="5371E898" w14:textId="77777777" w:rsidR="00D927B6" w:rsidRPr="00A05743" w:rsidRDefault="00DE3F36" w:rsidP="00D927B6">
      <w:pPr>
        <w:pStyle w:val="Titre2"/>
        <w:rPr>
          <w:szCs w:val="20"/>
        </w:rPr>
      </w:pPr>
      <w:r w:rsidRPr="00DE3F36">
        <w:t>Installation de Windows</w:t>
      </w:r>
    </w:p>
    <w:p w14:paraId="5371E899" w14:textId="77777777" w:rsidR="00672966" w:rsidRPr="00125DBC" w:rsidRDefault="00672966" w:rsidP="00672966">
      <w:pPr>
        <w:pStyle w:val="SubStepAlpha"/>
      </w:pPr>
      <w:r w:rsidRPr="00672966">
        <w:t xml:space="preserve">La fenêtre </w:t>
      </w:r>
      <w:r w:rsidRPr="002604F8">
        <w:rPr>
          <w:b/>
        </w:rPr>
        <w:t>Installation de Windows</w:t>
      </w:r>
      <w:r w:rsidRPr="00672966">
        <w:t xml:space="preserve"> s'ouvre. Windows prendra un certain temps pour copier les fichiers et installer le système d'exploitation sur votre ordinateur. </w:t>
      </w:r>
      <w:r w:rsidRPr="00125DBC">
        <w:t xml:space="preserve">Au cours de l'installation, </w:t>
      </w:r>
      <w:r w:rsidR="00125DBC" w:rsidRPr="00125DBC">
        <w:t>votre VM</w:t>
      </w:r>
      <w:r w:rsidRPr="00125DBC">
        <w:t xml:space="preserve"> peut redémarrer plusieurs fois.</w:t>
      </w:r>
    </w:p>
    <w:p w14:paraId="5371E89A" w14:textId="77777777" w:rsidR="00672966" w:rsidRPr="00672966" w:rsidRDefault="00672966" w:rsidP="00672966">
      <w:pPr>
        <w:pStyle w:val="SubStepAlpha"/>
      </w:pPr>
      <w:r w:rsidRPr="00672966">
        <w:t xml:space="preserve">Lorsque la fenêtre </w:t>
      </w:r>
      <w:r w:rsidRPr="00B03083">
        <w:rPr>
          <w:b/>
        </w:rPr>
        <w:t>Windows doit redémarrer pour continuer</w:t>
      </w:r>
      <w:r w:rsidR="00EA3E37">
        <w:rPr>
          <w:b/>
        </w:rPr>
        <w:t xml:space="preserve">. </w:t>
      </w:r>
      <w:r w:rsidR="00EA3E37">
        <w:t>V</w:t>
      </w:r>
      <w:r w:rsidRPr="00672966">
        <w:t xml:space="preserve">otre </w:t>
      </w:r>
      <w:r w:rsidR="0058365F">
        <w:t>VM</w:t>
      </w:r>
      <w:r w:rsidRPr="00672966">
        <w:t xml:space="preserve"> redémarr</w:t>
      </w:r>
      <w:r w:rsidR="0058365F">
        <w:t>a</w:t>
      </w:r>
      <w:r w:rsidRPr="00672966">
        <w:t xml:space="preserve"> automatiquement ou vous pouvez cliquer sur </w:t>
      </w:r>
      <w:r w:rsidRPr="0058365F">
        <w:rPr>
          <w:b/>
        </w:rPr>
        <w:t>Redémarrer maintenant</w:t>
      </w:r>
      <w:r w:rsidRPr="00672966">
        <w:t>.</w:t>
      </w:r>
    </w:p>
    <w:p w14:paraId="5371E89B" w14:textId="77777777" w:rsidR="00D927B6" w:rsidRPr="00836A34" w:rsidRDefault="00672966" w:rsidP="00672966">
      <w:pPr>
        <w:pStyle w:val="SubStepAlpha"/>
      </w:pPr>
      <w:r w:rsidRPr="00836A34">
        <w:t xml:space="preserve">Si vous recevez le message </w:t>
      </w:r>
      <w:r w:rsidRPr="00CC0026">
        <w:rPr>
          <w:highlight w:val="cyan"/>
        </w:rPr>
        <w:t>Appuyez sur n’importe quelle touche pour démarrer à partir d’un CD ou d’un DVD…,</w:t>
      </w:r>
      <w:r w:rsidRPr="00836A34">
        <w:t xml:space="preserve"> </w:t>
      </w:r>
      <w:r w:rsidRPr="00CC0026">
        <w:rPr>
          <w:b/>
        </w:rPr>
        <w:t>n’appuyez sur aucune touche</w:t>
      </w:r>
      <w:r w:rsidRPr="00836A34">
        <w:t>; Windows s’amorcera à partir du lecteur interne pour poursuivre l’installation.</w:t>
      </w:r>
    </w:p>
    <w:p w14:paraId="5371E89C" w14:textId="77777777" w:rsidR="00D927B6" w:rsidRDefault="008516BC" w:rsidP="00D927B6">
      <w:pPr>
        <w:pStyle w:val="Titre2"/>
      </w:pPr>
      <w:r w:rsidRPr="008516BC">
        <w:t>Configuration de base</w:t>
      </w:r>
    </w:p>
    <w:p w14:paraId="5371E89D" w14:textId="77777777" w:rsidR="00D927B6" w:rsidRPr="008516BC" w:rsidRDefault="008516BC" w:rsidP="00D927B6">
      <w:pPr>
        <w:pStyle w:val="BodyTextL25"/>
      </w:pPr>
      <w:r w:rsidRPr="008516BC">
        <w:t xml:space="preserve">Dans cette étape, vous sélectionnerez votre région et votre </w:t>
      </w:r>
      <w:r>
        <w:t>disposition</w:t>
      </w:r>
      <w:r w:rsidRPr="008516BC">
        <w:t xml:space="preserve"> de clavier.</w:t>
      </w:r>
    </w:p>
    <w:p w14:paraId="5371E89E" w14:textId="77777777" w:rsidR="00D927B6" w:rsidRPr="008516BC" w:rsidRDefault="008516BC" w:rsidP="00D927B6">
      <w:pPr>
        <w:pStyle w:val="BodyTextL25"/>
      </w:pPr>
      <w:r w:rsidRPr="008516BC">
        <w:rPr>
          <w:b/>
        </w:rPr>
        <w:t xml:space="preserve">Remarque: </w:t>
      </w:r>
      <w:r w:rsidRPr="008516BC">
        <w:t>les sous-étapes de personnalisation peuvent être différentes selon votre version de Windows</w:t>
      </w:r>
      <w:r w:rsidR="00D927B6" w:rsidRPr="008516BC">
        <w:t>.</w:t>
      </w:r>
    </w:p>
    <w:p w14:paraId="5371E89F" w14:textId="77777777" w:rsidR="00A658B8" w:rsidRPr="00A658B8" w:rsidRDefault="00A658B8" w:rsidP="00A658B8">
      <w:pPr>
        <w:pStyle w:val="SubStepAlpha"/>
      </w:pPr>
      <w:r w:rsidRPr="00A658B8">
        <w:lastRenderedPageBreak/>
        <w:t xml:space="preserve">Vérifiez la région et sélectionnez </w:t>
      </w:r>
      <w:r w:rsidRPr="00A658B8">
        <w:rPr>
          <w:b/>
        </w:rPr>
        <w:t>oui</w:t>
      </w:r>
      <w:r w:rsidRPr="00A658B8">
        <w:t xml:space="preserve">. Sinon, choisissez votre région et sélectionnez </w:t>
      </w:r>
      <w:r w:rsidRPr="00A658B8">
        <w:rPr>
          <w:b/>
        </w:rPr>
        <w:t>oui</w:t>
      </w:r>
      <w:r w:rsidRPr="00A658B8">
        <w:t>.</w:t>
      </w:r>
    </w:p>
    <w:p w14:paraId="5371E8A0" w14:textId="6F6224AE" w:rsidR="00A658B8" w:rsidRPr="00A658B8" w:rsidRDefault="00CA548B" w:rsidP="00A658B8">
      <w:pPr>
        <w:pStyle w:val="SubStepAlpha"/>
      </w:pPr>
      <w:r>
        <w:t>Changez la disposition</w:t>
      </w:r>
      <w:r w:rsidR="0099093E">
        <w:t xml:space="preserve"> de clavier </w:t>
      </w:r>
      <w:r>
        <w:t xml:space="preserve">pour </w:t>
      </w:r>
      <w:r w:rsidR="0099093E">
        <w:rPr>
          <w:b/>
        </w:rPr>
        <w:t>Canadi</w:t>
      </w:r>
      <w:r w:rsidR="00F810E8">
        <w:rPr>
          <w:b/>
        </w:rPr>
        <w:t>en multilingue standard</w:t>
      </w:r>
      <w:r>
        <w:t xml:space="preserve"> (vous devez faire défiler vers le bas pour le trouver)</w:t>
      </w:r>
      <w:r w:rsidR="00A658B8" w:rsidRPr="00A658B8">
        <w:t xml:space="preserve"> et sélectionnez </w:t>
      </w:r>
      <w:r w:rsidR="00A658B8" w:rsidRPr="00A658B8">
        <w:rPr>
          <w:b/>
        </w:rPr>
        <w:t>Oui</w:t>
      </w:r>
      <w:r w:rsidR="00A658B8" w:rsidRPr="00A658B8">
        <w:t>.</w:t>
      </w:r>
    </w:p>
    <w:p w14:paraId="5371E8A1" w14:textId="77777777" w:rsidR="005C18F8" w:rsidRPr="00A658B8" w:rsidRDefault="00A658B8" w:rsidP="00AE5068">
      <w:pPr>
        <w:pStyle w:val="SubStepAlpha"/>
      </w:pPr>
      <w:r w:rsidRPr="00A658B8">
        <w:t xml:space="preserve">Cliquez sur </w:t>
      </w:r>
      <w:r w:rsidRPr="00A658B8">
        <w:rPr>
          <w:b/>
        </w:rPr>
        <w:t>Ignorer</w:t>
      </w:r>
      <w:r w:rsidRPr="00A658B8">
        <w:t xml:space="preserve"> si vous n’ajoutez pas une deuxième disposition de clavier. Sinon, cliquez sur </w:t>
      </w:r>
      <w:r w:rsidRPr="00A658B8">
        <w:rPr>
          <w:b/>
        </w:rPr>
        <w:t>Ajouter un</w:t>
      </w:r>
      <w:r>
        <w:rPr>
          <w:b/>
        </w:rPr>
        <w:t xml:space="preserve"> nouveau clavier</w:t>
      </w:r>
      <w:r w:rsidRPr="00A658B8">
        <w:t xml:space="preserve"> et répondez aux invites pour en ajouter une deuxième.</w:t>
      </w:r>
    </w:p>
    <w:p w14:paraId="5371E8A2" w14:textId="77777777" w:rsidR="00D927B6" w:rsidRDefault="00D24789" w:rsidP="00D927B6">
      <w:pPr>
        <w:pStyle w:val="Titre2"/>
      </w:pPr>
      <w:r w:rsidRPr="00D24789">
        <w:t>Configuration du réseau</w:t>
      </w:r>
    </w:p>
    <w:p w14:paraId="5371E8A3" w14:textId="77777777" w:rsidR="00D24789" w:rsidRPr="00D24789" w:rsidRDefault="00AE5068" w:rsidP="00D24789">
      <w:pPr>
        <w:pStyle w:val="BodyTextL25"/>
      </w:pPr>
      <w:r>
        <w:t xml:space="preserve">Comment voulez-vous effectuer la </w:t>
      </w:r>
      <w:proofErr w:type="gramStart"/>
      <w:r>
        <w:t>configuration?</w:t>
      </w:r>
      <w:r w:rsidR="00D24789" w:rsidRPr="00D24789">
        <w:t>.</w:t>
      </w:r>
      <w:proofErr w:type="gramEnd"/>
      <w:r w:rsidR="00D24789" w:rsidRPr="00D24789">
        <w:t xml:space="preserve"> Si </w:t>
      </w:r>
      <w:r w:rsidR="00D24789">
        <w:t>on vous le demande</w:t>
      </w:r>
      <w:r w:rsidR="00D24789" w:rsidRPr="00D24789">
        <w:t>, fournissez à l'installation les informations nécessaires.</w:t>
      </w:r>
    </w:p>
    <w:p w14:paraId="5371E8A4" w14:textId="77777777" w:rsidR="00D927B6" w:rsidRPr="003200A6" w:rsidRDefault="00D24789" w:rsidP="00FB6ABF">
      <w:pPr>
        <w:pStyle w:val="BodyTextL25"/>
      </w:pPr>
      <w:r w:rsidRPr="00D24789">
        <w:t xml:space="preserve">Sélectionnez </w:t>
      </w:r>
      <w:r w:rsidRPr="003200A6">
        <w:rPr>
          <w:b/>
        </w:rPr>
        <w:t>Configurer pour un</w:t>
      </w:r>
      <w:r w:rsidR="00EA3E37">
        <w:rPr>
          <w:b/>
        </w:rPr>
        <w:t xml:space="preserve">e utilisation </w:t>
      </w:r>
      <w:r w:rsidRPr="003200A6">
        <w:rPr>
          <w:b/>
        </w:rPr>
        <w:t>personnel</w:t>
      </w:r>
      <w:r w:rsidR="00EA3E37">
        <w:rPr>
          <w:b/>
        </w:rPr>
        <w:t>le</w:t>
      </w:r>
      <w:r w:rsidRPr="00D24789">
        <w:t xml:space="preserve">. Cliquer sur </w:t>
      </w:r>
      <w:r w:rsidRPr="003200A6">
        <w:rPr>
          <w:b/>
        </w:rPr>
        <w:t>Suivant</w:t>
      </w:r>
      <w:r w:rsidRPr="00D24789">
        <w:t xml:space="preserve"> pour continuer.</w:t>
      </w:r>
    </w:p>
    <w:p w14:paraId="5371E8A5" w14:textId="77777777" w:rsidR="00D927B6" w:rsidRDefault="00F75988" w:rsidP="00D927B6">
      <w:pPr>
        <w:pStyle w:val="Titre2"/>
      </w:pPr>
      <w:r w:rsidRPr="00F75988">
        <w:t>Configuration du compte</w:t>
      </w:r>
    </w:p>
    <w:p w14:paraId="5371E8A6" w14:textId="77777777" w:rsidR="00737F98" w:rsidRPr="00737F98" w:rsidRDefault="00737F98" w:rsidP="00737F98">
      <w:pPr>
        <w:pStyle w:val="BodyTextL25"/>
      </w:pPr>
      <w:r w:rsidRPr="00737F98">
        <w:t xml:space="preserve">Dans cette étape, vous allez configurer un </w:t>
      </w:r>
      <w:r w:rsidRPr="00EA3E37">
        <w:rPr>
          <w:highlight w:val="cyan"/>
        </w:rPr>
        <w:t>compte local</w:t>
      </w:r>
      <w:r w:rsidRPr="00737F98">
        <w:t xml:space="preserve"> pour accéder à l'ordinateur. Vous </w:t>
      </w:r>
      <w:r w:rsidRPr="00EA3E37">
        <w:rPr>
          <w:highlight w:val="red"/>
        </w:rPr>
        <w:t>ne créerez pas</w:t>
      </w:r>
      <w:r w:rsidRPr="00737F98">
        <w:t xml:space="preserve"> de compte Microsoft pour ce</w:t>
      </w:r>
      <w:r w:rsidR="00F5296A">
        <w:t xml:space="preserve"> travail</w:t>
      </w:r>
      <w:r w:rsidRPr="00737F98">
        <w:t>.</w:t>
      </w:r>
    </w:p>
    <w:p w14:paraId="5371E8A7" w14:textId="77777777" w:rsidR="00D927B6" w:rsidRPr="00737F98" w:rsidRDefault="00737F98" w:rsidP="00737F98">
      <w:pPr>
        <w:pStyle w:val="BodyTextL25"/>
      </w:pPr>
      <w:r w:rsidRPr="00737F98">
        <w:rPr>
          <w:b/>
        </w:rPr>
        <w:t>Remarque</w:t>
      </w:r>
      <w:r>
        <w:t xml:space="preserve"> </w:t>
      </w:r>
      <w:r w:rsidRPr="00737F98">
        <w:t>: Les sous-étapes de configuration du compte peuvent être différentes selon votre version de Windows</w:t>
      </w:r>
      <w:r w:rsidR="00D927B6" w:rsidRPr="00737F98">
        <w:t>.</w:t>
      </w:r>
    </w:p>
    <w:p w14:paraId="5371E8A8" w14:textId="0F3FEC13" w:rsidR="00A83AFA" w:rsidRPr="00A83AFA" w:rsidRDefault="00E43F3F" w:rsidP="00A83AFA">
      <w:pPr>
        <w:pStyle w:val="SubStepAlpha"/>
      </w:pPr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5371E939" wp14:editId="4EA24BAF">
                <wp:simplePos x="0" y="0"/>
                <wp:positionH relativeFrom="column">
                  <wp:posOffset>1826260</wp:posOffset>
                </wp:positionH>
                <wp:positionV relativeFrom="paragraph">
                  <wp:posOffset>1016635</wp:posOffset>
                </wp:positionV>
                <wp:extent cx="1917700" cy="1526540"/>
                <wp:effectExtent l="26035" t="21590" r="18415" b="23495"/>
                <wp:wrapNone/>
                <wp:docPr id="45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17700" cy="1526540"/>
                        </a:xfrm>
                        <a:prstGeom prst="noSmoking">
                          <a:avLst>
                            <a:gd name="adj" fmla="val 13920"/>
                          </a:avLst>
                        </a:prstGeom>
                        <a:noFill/>
                        <a:ln w="349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56E1C6A8" id="_x0000_t57" coordsize="21600,21600" o:spt="57" adj="2700" path="m,10800qy10800,,21600,10800,10800,21600,,10800xar@0@0@16@16@12@14@15@13xar@0@0@16@16@13@15@14@12xe">
                <v:stroke joinstyle="miter"/>
                <v:formulas>
                  <v:f eqn="val #0"/>
                  <v:f eqn="prod @0 2 1"/>
                  <v:f eqn="sum 21600 0 @1"/>
                  <v:f eqn="prod @2 @2 1"/>
                  <v:f eqn="prod @0 @0 1"/>
                  <v:f eqn="sum @3 0 @4"/>
                  <v:f eqn="prod @5 1 8"/>
                  <v:f eqn="sqrt @6"/>
                  <v:f eqn="prod @4 1 8"/>
                  <v:f eqn="sqrt @8"/>
                  <v:f eqn="sum @7 @9 0"/>
                  <v:f eqn="sum @7 0 @9"/>
                  <v:f eqn="sum @10 10800 0"/>
                  <v:f eqn="sum 10800 0 @10"/>
                  <v:f eqn="sum @11 10800 0"/>
                  <v:f eqn="sum 10800 0 @11"/>
                  <v:f eqn="sum 21600 0 @0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7200"/>
                </v:handles>
              </v:shapetype>
              <v:shape id="AutoShape 38" o:spid="_x0000_s1026" type="#_x0000_t57" style="position:absolute;margin-left:143.8pt;margin-top:80.05pt;width:151pt;height:120.2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" adj="2393" filled="f" strokecolor="red" strokeweight="2.75pt"/>
            </w:pict>
          </mc:Fallback>
        </mc:AlternateContent>
      </w:r>
      <w:r w:rsidR="00A83AFA" w:rsidRPr="00A83AFA">
        <w:t xml:space="preserve">Cliquez sur </w:t>
      </w:r>
      <w:r w:rsidR="00A83AFA" w:rsidRPr="00A83AFA">
        <w:rPr>
          <w:b/>
        </w:rPr>
        <w:t>Compte hors connexion</w:t>
      </w:r>
      <w:r w:rsidR="00A83AFA" w:rsidRPr="00A83AFA">
        <w:t xml:space="preserve"> pour créer un compte </w:t>
      </w:r>
      <w:proofErr w:type="spellStart"/>
      <w:r w:rsidR="00A83AFA" w:rsidRPr="00A83AFA">
        <w:t>local</w:t>
      </w:r>
      <w:r w:rsidR="00E00506">
        <w:t>.</w:t>
      </w:r>
      <w:r w:rsidR="00F51158">
        <w:t>adm</w:t>
      </w:r>
      <w:proofErr w:type="spellEnd"/>
      <w:r w:rsidR="00E00506">
        <w:br/>
      </w:r>
      <w:r w:rsidR="00E00506">
        <w:br/>
      </w:r>
      <w:r w:rsidR="00E00506">
        <w:rPr>
          <w:noProof/>
          <w:lang w:eastAsia="fr-CA"/>
        </w:rPr>
        <w:drawing>
          <wp:inline distT="0" distB="0" distL="0" distR="0" wp14:anchorId="5371E93A" wp14:editId="5371E93B">
            <wp:extent cx="4572000" cy="299923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0506">
        <w:br/>
      </w:r>
    </w:p>
    <w:p w14:paraId="5371E8A9" w14:textId="77777777" w:rsidR="00A83AFA" w:rsidRPr="00A83AFA" w:rsidRDefault="008B13DB" w:rsidP="00A83AFA">
      <w:pPr>
        <w:pStyle w:val="SubStepAlpha"/>
      </w:pPr>
      <w:r>
        <w:t xml:space="preserve">Qui va utiliser ce PC? Il s’agit du compte administrateur de l’ordinateur. </w:t>
      </w:r>
      <w:r w:rsidR="00A83AFA" w:rsidRPr="00A83AFA">
        <w:t xml:space="preserve">Entrez </w:t>
      </w:r>
      <w:r>
        <w:t xml:space="preserve">DONC le </w:t>
      </w:r>
      <w:r w:rsidR="00A83AFA" w:rsidRPr="00A83AFA">
        <w:t xml:space="preserve">nom </w:t>
      </w:r>
      <w:r w:rsidRPr="008B13DB">
        <w:rPr>
          <w:b/>
          <w:u w:val="single"/>
        </w:rPr>
        <w:t>admin</w:t>
      </w:r>
      <w:r>
        <w:t xml:space="preserve"> </w:t>
      </w:r>
      <w:r w:rsidR="00A83AFA" w:rsidRPr="00A83AFA">
        <w:t xml:space="preserve">et cliquez sur </w:t>
      </w:r>
      <w:r w:rsidR="00A83AFA" w:rsidRPr="00BD455E">
        <w:rPr>
          <w:b/>
        </w:rPr>
        <w:t>Suivant</w:t>
      </w:r>
      <w:r w:rsidR="00A83AFA" w:rsidRPr="00A83AFA">
        <w:t xml:space="preserve"> pour continuer.</w:t>
      </w:r>
    </w:p>
    <w:p w14:paraId="5371E8AA" w14:textId="56080FD9" w:rsidR="008B13DB" w:rsidRDefault="00E43F3F" w:rsidP="00A83AFA">
      <w:pPr>
        <w:pStyle w:val="SubStepAlpha"/>
      </w:pPr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371E93C" wp14:editId="637D3932">
                <wp:simplePos x="0" y="0"/>
                <wp:positionH relativeFrom="column">
                  <wp:posOffset>57785</wp:posOffset>
                </wp:positionH>
                <wp:positionV relativeFrom="paragraph">
                  <wp:posOffset>174625</wp:posOffset>
                </wp:positionV>
                <wp:extent cx="6799580" cy="479425"/>
                <wp:effectExtent l="10160" t="13335" r="10160" b="12065"/>
                <wp:wrapNone/>
                <wp:docPr id="43" name="Text Box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799580" cy="4794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71E96C" w14:textId="77777777" w:rsidR="008B13DB" w:rsidRPr="00CE7548" w:rsidRDefault="00FB6ABF" w:rsidP="008B13DB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ATTENTION : respectez ce </w:t>
                            </w:r>
                            <w:r w:rsidR="008B13DB">
                              <w:rPr>
                                <w:sz w:val="18"/>
                              </w:rPr>
                              <w:t>choix de mot de passe</w:t>
                            </w:r>
                            <w:r w:rsidR="005B71A6">
                              <w:rPr>
                                <w:sz w:val="18"/>
                              </w:rPr>
                              <w:t xml:space="preserve"> (LIRE Soleil ZÉRO </w:t>
                            </w:r>
                            <w:proofErr w:type="gramStart"/>
                            <w:r w:rsidR="005B71A6">
                              <w:rPr>
                                <w:sz w:val="18"/>
                              </w:rPr>
                              <w:t xml:space="preserve">UN) </w:t>
                            </w:r>
                            <w:r w:rsidR="008B13DB">
                              <w:rPr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pour</w:t>
                            </w:r>
                            <w:proofErr w:type="gramEnd"/>
                            <w:r>
                              <w:rPr>
                                <w:sz w:val="18"/>
                              </w:rPr>
                              <w:t xml:space="preserve"> l’ensemble des comptes administrateur que vous aurez à gérer durant votre formation.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71E93C" id="Text Box 6" o:spid="_x0000_s1029" type="#_x0000_t202" style="position:absolute;margin-left:4.55pt;margin-top:13.75pt;width:535.4pt;height:37.7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" fillcolor="#fabf8f [1945]">
                <o:lock v:ext="edit" aspectratio="t"/>
                <v:textbox style="mso-fit-shape-to-text:t">
                  <w:txbxContent>
                    <w:p w14:paraId="5371E96C" w14:textId="77777777" w:rsidR="008B13DB" w:rsidRPr="00CE7548" w:rsidRDefault="00FB6ABF" w:rsidP="008B13DB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ATTENTION : respectez ce </w:t>
                      </w:r>
                      <w:r w:rsidR="008B13DB">
                        <w:rPr>
                          <w:sz w:val="18"/>
                        </w:rPr>
                        <w:t>choix de mot de passe</w:t>
                      </w:r>
                      <w:r w:rsidR="005B71A6">
                        <w:rPr>
                          <w:sz w:val="18"/>
                        </w:rPr>
                        <w:t xml:space="preserve"> (LIRE Soleil ZÉRO </w:t>
                      </w:r>
                      <w:proofErr w:type="gramStart"/>
                      <w:r w:rsidR="005B71A6">
                        <w:rPr>
                          <w:sz w:val="18"/>
                        </w:rPr>
                        <w:t xml:space="preserve">UN) </w:t>
                      </w:r>
                      <w:r w:rsidR="008B13DB"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pour</w:t>
                      </w:r>
                      <w:proofErr w:type="gramEnd"/>
                      <w:r>
                        <w:rPr>
                          <w:sz w:val="18"/>
                        </w:rPr>
                        <w:t xml:space="preserve"> l’ensemble des comptes administrateur que vous aurez à gérer durant votre formation.</w:t>
                      </w:r>
                    </w:p>
                  </w:txbxContent>
                </v:textbox>
              </v:shape>
            </w:pict>
          </mc:Fallback>
        </mc:AlternateContent>
      </w:r>
      <w:r w:rsidR="00A83AFA" w:rsidRPr="00A83AFA">
        <w:t xml:space="preserve">Créez </w:t>
      </w:r>
      <w:r w:rsidR="008B13DB">
        <w:t xml:space="preserve">le </w:t>
      </w:r>
      <w:r w:rsidR="00A83AFA" w:rsidRPr="00A83AFA">
        <w:t xml:space="preserve">mot de passe </w:t>
      </w:r>
      <w:r w:rsidR="008B13DB" w:rsidRPr="008B13DB">
        <w:rPr>
          <w:b/>
          <w:u w:val="single"/>
        </w:rPr>
        <w:t>Soleil01</w:t>
      </w:r>
      <w:r w:rsidR="008B13DB">
        <w:t xml:space="preserve"> </w:t>
      </w:r>
      <w:r w:rsidR="00A83AFA" w:rsidRPr="00A83AFA">
        <w:t xml:space="preserve">et confirmez-le à l'invite. </w:t>
      </w:r>
    </w:p>
    <w:p w14:paraId="5371E8AB" w14:textId="77777777" w:rsidR="008B13DB" w:rsidRDefault="008B13DB" w:rsidP="008B13DB">
      <w:pPr>
        <w:pStyle w:val="SubStepAlpha"/>
        <w:ind w:left="720"/>
      </w:pPr>
    </w:p>
    <w:p w14:paraId="5371E8AC" w14:textId="77777777" w:rsidR="008B13DB" w:rsidRDefault="008B13DB" w:rsidP="008B13DB">
      <w:pPr>
        <w:pStyle w:val="SubStepAlpha"/>
        <w:ind w:left="720"/>
      </w:pPr>
    </w:p>
    <w:p w14:paraId="5371E8AD" w14:textId="77777777" w:rsidR="00A83AFA" w:rsidRPr="00A83AFA" w:rsidRDefault="00A83AFA" w:rsidP="00A83AFA">
      <w:pPr>
        <w:pStyle w:val="SubStepAlpha"/>
      </w:pPr>
      <w:r w:rsidRPr="00A83AFA">
        <w:t xml:space="preserve">Cliquer sur </w:t>
      </w:r>
      <w:r w:rsidRPr="00BD455E">
        <w:rPr>
          <w:b/>
        </w:rPr>
        <w:t>Suivant</w:t>
      </w:r>
      <w:r w:rsidRPr="00A83AFA">
        <w:t xml:space="preserve"> pour continuer.</w:t>
      </w:r>
    </w:p>
    <w:p w14:paraId="5371E8AE" w14:textId="77777777" w:rsidR="00D927B6" w:rsidRPr="00A83AFA" w:rsidRDefault="00A83AFA" w:rsidP="00A83AFA">
      <w:pPr>
        <w:pStyle w:val="SubStepAlpha"/>
      </w:pPr>
      <w:r w:rsidRPr="00A83AFA">
        <w:t xml:space="preserve">Répondez à toutes les questions de sécurité et cliquez sur </w:t>
      </w:r>
      <w:r w:rsidRPr="00BD455E">
        <w:rPr>
          <w:b/>
        </w:rPr>
        <w:t>Suivant</w:t>
      </w:r>
      <w:r w:rsidRPr="00A83AFA">
        <w:t xml:space="preserve"> pour continuer.</w:t>
      </w:r>
    </w:p>
    <w:p w14:paraId="5371E8AF" w14:textId="5905C422" w:rsidR="00D927B6" w:rsidRDefault="008B2C5F" w:rsidP="00D927B6">
      <w:pPr>
        <w:pStyle w:val="Titre2"/>
      </w:pPr>
      <w:r w:rsidRPr="008B2C5F">
        <w:lastRenderedPageBreak/>
        <w:t>Configuration des services</w:t>
      </w:r>
    </w:p>
    <w:p w14:paraId="5371E8B0" w14:textId="19F8F40C" w:rsidR="00D927B6" w:rsidRPr="008B2C5F" w:rsidRDefault="008B2C5F" w:rsidP="008B2C5F">
      <w:pPr>
        <w:pStyle w:val="BodyTextL25"/>
      </w:pPr>
      <w:r w:rsidRPr="008B2C5F">
        <w:t xml:space="preserve">Dans cette étape, </w:t>
      </w:r>
      <w:r w:rsidR="009C1169">
        <w:t>on vous demande d’</w:t>
      </w:r>
      <w:r w:rsidRPr="008B2C5F">
        <w:t xml:space="preserve">autoriser </w:t>
      </w:r>
      <w:r w:rsidR="009C1169">
        <w:t>Microsoft</w:t>
      </w:r>
      <w:r w:rsidR="00380C07">
        <w:t xml:space="preserve"> </w:t>
      </w:r>
      <w:r w:rsidR="009C1169">
        <w:t>à utiliser vous informations</w:t>
      </w:r>
      <w:r w:rsidRPr="008B2C5F">
        <w:t xml:space="preserve"> et sélectionner vos paramètres de confidentialité.</w:t>
      </w:r>
    </w:p>
    <w:p w14:paraId="5371E8B1" w14:textId="181F192D" w:rsidR="00725EA5" w:rsidRDefault="008D545B" w:rsidP="005C342E">
      <w:pPr>
        <w:pStyle w:val="SubStepAlpha"/>
        <w:numPr>
          <w:ilvl w:val="0"/>
          <w:numId w:val="14"/>
        </w:numPr>
      </w:pPr>
      <w:r>
        <w:t>Autoriser Microsoft et les applications à utiliser votre emplacement</w:t>
      </w:r>
      <w:r w:rsidR="00725EA5" w:rsidRPr="00725EA5">
        <w:t xml:space="preserve">. </w:t>
      </w:r>
      <w:r w:rsidR="00C7628B">
        <w:t xml:space="preserve">Pour l’instant, vous pouvez refuser. </w:t>
      </w:r>
      <w:r w:rsidR="00725EA5" w:rsidRPr="00725EA5">
        <w:t xml:space="preserve">Cliquez sur </w:t>
      </w:r>
      <w:r>
        <w:rPr>
          <w:b/>
        </w:rPr>
        <w:t>Non et Accepter</w:t>
      </w:r>
      <w:r w:rsidR="006833F5">
        <w:t>.</w:t>
      </w:r>
    </w:p>
    <w:p w14:paraId="7C159582" w14:textId="59CA6927" w:rsidR="008237F4" w:rsidRDefault="008237F4" w:rsidP="005C342E">
      <w:pPr>
        <w:pStyle w:val="SubStepAlpha"/>
        <w:numPr>
          <w:ilvl w:val="0"/>
          <w:numId w:val="14"/>
        </w:numPr>
      </w:pPr>
      <w:r>
        <w:t xml:space="preserve">À Localiser mon appareil, cliquez sur </w:t>
      </w:r>
      <w:r w:rsidRPr="009D0C58">
        <w:rPr>
          <w:b/>
        </w:rPr>
        <w:t>Non</w:t>
      </w:r>
      <w:r>
        <w:t xml:space="preserve"> et cliquez sur le rectangle </w:t>
      </w:r>
      <w:r w:rsidRPr="009D0C58">
        <w:rPr>
          <w:b/>
        </w:rPr>
        <w:t>Accepter</w:t>
      </w:r>
      <w:r>
        <w:t>.</w:t>
      </w:r>
    </w:p>
    <w:p w14:paraId="4530D6C8" w14:textId="2EE83857" w:rsidR="008237F4" w:rsidRPr="00E46B2E" w:rsidRDefault="008237F4" w:rsidP="005C342E">
      <w:pPr>
        <w:pStyle w:val="SubStepAlpha"/>
        <w:numPr>
          <w:ilvl w:val="0"/>
          <w:numId w:val="14"/>
        </w:numPr>
      </w:pPr>
      <w:r>
        <w:t xml:space="preserve">À Envoyer des données de diagnostic à Microsoft, cliquez sur le rectangle </w:t>
      </w:r>
      <w:r w:rsidR="00AC5803">
        <w:rPr>
          <w:b/>
        </w:rPr>
        <w:t>Envoyer les données diagnostic obligatoire (le deuxième choix)</w:t>
      </w:r>
      <w:r>
        <w:t xml:space="preserve"> et cliquer </w:t>
      </w:r>
      <w:r w:rsidRPr="00784B97">
        <w:rPr>
          <w:b/>
        </w:rPr>
        <w:t>Accepter</w:t>
      </w:r>
    </w:p>
    <w:p w14:paraId="541ACD2E" w14:textId="520C6691" w:rsidR="00E46B2E" w:rsidRDefault="00E46B2E" w:rsidP="005C342E">
      <w:pPr>
        <w:pStyle w:val="SubStepAlpha"/>
        <w:numPr>
          <w:ilvl w:val="0"/>
          <w:numId w:val="14"/>
        </w:numPr>
      </w:pPr>
      <w:r>
        <w:t xml:space="preserve">À améliorer l’Entrée manuscrite et la saisie, cliquez </w:t>
      </w:r>
      <w:r w:rsidRPr="00DC505D">
        <w:rPr>
          <w:b/>
        </w:rPr>
        <w:t>Non</w:t>
      </w:r>
      <w:r>
        <w:t xml:space="preserve"> et cliquer </w:t>
      </w:r>
      <w:r w:rsidRPr="00DC505D">
        <w:rPr>
          <w:b/>
        </w:rPr>
        <w:t>Accepter</w:t>
      </w:r>
      <w:r>
        <w:t>.</w:t>
      </w:r>
    </w:p>
    <w:p w14:paraId="521733FD" w14:textId="17F11553" w:rsidR="009E2F19" w:rsidRDefault="009E2F19" w:rsidP="005C342E">
      <w:pPr>
        <w:pStyle w:val="SubStepAlpha"/>
        <w:numPr>
          <w:ilvl w:val="0"/>
          <w:numId w:val="14"/>
        </w:numPr>
      </w:pPr>
      <w:r>
        <w:t xml:space="preserve">À Obtenir des expériences personnalisées avec les données de diagnostic, cliquez </w:t>
      </w:r>
      <w:r w:rsidRPr="00D62264">
        <w:rPr>
          <w:b/>
        </w:rPr>
        <w:t>Non</w:t>
      </w:r>
      <w:r>
        <w:t xml:space="preserve"> et </w:t>
      </w:r>
      <w:r w:rsidRPr="00D62264">
        <w:rPr>
          <w:b/>
        </w:rPr>
        <w:t>Accepter</w:t>
      </w:r>
      <w:r>
        <w:t>.</w:t>
      </w:r>
    </w:p>
    <w:p w14:paraId="16CBCF02" w14:textId="2ABC6B60" w:rsidR="009E2F19" w:rsidRPr="00993CAE" w:rsidRDefault="009E2F19" w:rsidP="005C342E">
      <w:pPr>
        <w:pStyle w:val="SubStepAlpha"/>
        <w:numPr>
          <w:ilvl w:val="0"/>
          <w:numId w:val="14"/>
        </w:numPr>
      </w:pPr>
      <w:r>
        <w:t xml:space="preserve">À Autoriser les applis à utiliser l’ID de publicité, cliquez </w:t>
      </w:r>
      <w:r w:rsidRPr="00D41A30">
        <w:rPr>
          <w:b/>
        </w:rPr>
        <w:t>Non</w:t>
      </w:r>
      <w:r>
        <w:t xml:space="preserve"> et </w:t>
      </w:r>
      <w:r w:rsidRPr="00D41A30">
        <w:rPr>
          <w:b/>
        </w:rPr>
        <w:t>Accepter</w:t>
      </w:r>
    </w:p>
    <w:p w14:paraId="1970035D" w14:textId="6C08E2F2" w:rsidR="00993CAE" w:rsidRDefault="00993CAE" w:rsidP="005C342E">
      <w:pPr>
        <w:pStyle w:val="SubStepAlpha"/>
        <w:numPr>
          <w:ilvl w:val="0"/>
          <w:numId w:val="14"/>
        </w:numPr>
      </w:pPr>
      <w:r>
        <w:t>Laisser Cortona vous aider à accomplir vos tâches</w:t>
      </w:r>
      <w:r w:rsidR="00D13435">
        <w:t xml:space="preserve">, </w:t>
      </w:r>
      <w:proofErr w:type="gramStart"/>
      <w:r w:rsidR="00D13435">
        <w:t xml:space="preserve">cliquez </w:t>
      </w:r>
      <w:r w:rsidR="00D13435" w:rsidRPr="00D13435">
        <w:rPr>
          <w:b/>
          <w:bCs/>
        </w:rPr>
        <w:t>Pas</w:t>
      </w:r>
      <w:proofErr w:type="gramEnd"/>
      <w:r w:rsidR="00D13435" w:rsidRPr="00D13435">
        <w:rPr>
          <w:b/>
          <w:bCs/>
        </w:rPr>
        <w:t xml:space="preserve"> maintenant</w:t>
      </w:r>
      <w:r w:rsidR="00D13435">
        <w:t>.</w:t>
      </w:r>
    </w:p>
    <w:p w14:paraId="3CFD3447" w14:textId="0199DAB0" w:rsidR="002B3EC0" w:rsidRDefault="00525412" w:rsidP="005C342E">
      <w:pPr>
        <w:pStyle w:val="SubStepAlpha"/>
        <w:numPr>
          <w:ilvl w:val="0"/>
          <w:numId w:val="14"/>
        </w:numPr>
      </w:pPr>
      <w:r>
        <w:t>Un message vous dis N’éteigne pas votre PC</w:t>
      </w:r>
      <w:proofErr w:type="gramStart"/>
      <w:r>
        <w:t> </w:t>
      </w:r>
      <w:r w:rsidR="002B3EC0">
        <w:t>….</w:t>
      </w:r>
      <w:proofErr w:type="gramEnd"/>
      <w:r w:rsidR="002B3EC0">
        <w:t>ça peut prendre quelques minutes</w:t>
      </w:r>
    </w:p>
    <w:p w14:paraId="5371E8BB" w14:textId="77777777" w:rsidR="00B105F6" w:rsidRDefault="00B105F6" w:rsidP="00B105F6">
      <w:pPr>
        <w:pStyle w:val="Titre2"/>
      </w:pPr>
      <w:r w:rsidRPr="008E2699">
        <w:t>Fin de l'installation</w:t>
      </w:r>
    </w:p>
    <w:p w14:paraId="5371E8BC" w14:textId="77777777" w:rsidR="00B105F6" w:rsidRPr="008E2699" w:rsidRDefault="00B105F6" w:rsidP="00B105F6">
      <w:pPr>
        <w:pStyle w:val="SubStepAlpha"/>
      </w:pPr>
      <w:r w:rsidRPr="008E2699">
        <w:t>Une fois l'installation terminée, Windows continue de finaliser vos paramètres.</w:t>
      </w:r>
    </w:p>
    <w:p w14:paraId="5371E8BD" w14:textId="77777777" w:rsidR="00B105F6" w:rsidRDefault="00B105F6" w:rsidP="00B105F6">
      <w:pPr>
        <w:pStyle w:val="SubStepAlpha"/>
      </w:pPr>
      <w:r w:rsidRPr="008E2699">
        <w:t>Une fois l'installation terminée, le Bureau s'affiche et vous êtes connecté à Windows pour la première fois.</w:t>
      </w:r>
    </w:p>
    <w:p w14:paraId="5371E8BE" w14:textId="77777777" w:rsidR="009C5A5A" w:rsidRDefault="009C5A5A" w:rsidP="009C5A5A">
      <w:pPr>
        <w:pStyle w:val="Titre2"/>
      </w:pPr>
      <w:r>
        <w:t> Installation des outils VMware</w:t>
      </w:r>
    </w:p>
    <w:p w14:paraId="5371E8BF" w14:textId="7053A38A" w:rsidR="009C5A5A" w:rsidRDefault="00E43F3F" w:rsidP="009C5A5A">
      <w:pPr>
        <w:pStyle w:val="SubStepAlpha"/>
      </w:pPr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5371E93D" wp14:editId="3A73320B">
                <wp:simplePos x="0" y="0"/>
                <wp:positionH relativeFrom="column">
                  <wp:posOffset>4479925</wp:posOffset>
                </wp:positionH>
                <wp:positionV relativeFrom="paragraph">
                  <wp:posOffset>715010</wp:posOffset>
                </wp:positionV>
                <wp:extent cx="2033905" cy="650240"/>
                <wp:effectExtent l="12700" t="8890" r="20320" b="17145"/>
                <wp:wrapNone/>
                <wp:docPr id="42" name="Freeform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33905" cy="650240"/>
                        </a:xfrm>
                        <a:custGeom>
                          <a:avLst/>
                          <a:gdLst>
                            <a:gd name="T0" fmla="*/ 54 w 3203"/>
                            <a:gd name="T1" fmla="*/ 19 h 1024"/>
                            <a:gd name="T2" fmla="*/ 22 w 3203"/>
                            <a:gd name="T3" fmla="*/ 138 h 1024"/>
                            <a:gd name="T4" fmla="*/ 14 w 3203"/>
                            <a:gd name="T5" fmla="*/ 201 h 1024"/>
                            <a:gd name="T6" fmla="*/ 70 w 3203"/>
                            <a:gd name="T7" fmla="*/ 518 h 1024"/>
                            <a:gd name="T8" fmla="*/ 165 w 3203"/>
                            <a:gd name="T9" fmla="*/ 573 h 1024"/>
                            <a:gd name="T10" fmla="*/ 244 w 3203"/>
                            <a:gd name="T11" fmla="*/ 613 h 1024"/>
                            <a:gd name="T12" fmla="*/ 426 w 3203"/>
                            <a:gd name="T13" fmla="*/ 715 h 1024"/>
                            <a:gd name="T14" fmla="*/ 647 w 3203"/>
                            <a:gd name="T15" fmla="*/ 826 h 1024"/>
                            <a:gd name="T16" fmla="*/ 845 w 3203"/>
                            <a:gd name="T17" fmla="*/ 905 h 1024"/>
                            <a:gd name="T18" fmla="*/ 1296 w 3203"/>
                            <a:gd name="T19" fmla="*/ 976 h 1024"/>
                            <a:gd name="T20" fmla="*/ 1787 w 3203"/>
                            <a:gd name="T21" fmla="*/ 1024 h 1024"/>
                            <a:gd name="T22" fmla="*/ 2364 w 3203"/>
                            <a:gd name="T23" fmla="*/ 992 h 1024"/>
                            <a:gd name="T24" fmla="*/ 2396 w 3203"/>
                            <a:gd name="T25" fmla="*/ 984 h 1024"/>
                            <a:gd name="T26" fmla="*/ 2475 w 3203"/>
                            <a:gd name="T27" fmla="*/ 976 h 1024"/>
                            <a:gd name="T28" fmla="*/ 2578 w 3203"/>
                            <a:gd name="T29" fmla="*/ 929 h 1024"/>
                            <a:gd name="T30" fmla="*/ 2823 w 3203"/>
                            <a:gd name="T31" fmla="*/ 866 h 1024"/>
                            <a:gd name="T32" fmla="*/ 2974 w 3203"/>
                            <a:gd name="T33" fmla="*/ 810 h 1024"/>
                            <a:gd name="T34" fmla="*/ 3037 w 3203"/>
                            <a:gd name="T35" fmla="*/ 787 h 1024"/>
                            <a:gd name="T36" fmla="*/ 3148 w 3203"/>
                            <a:gd name="T37" fmla="*/ 700 h 1024"/>
                            <a:gd name="T38" fmla="*/ 3179 w 3203"/>
                            <a:gd name="T39" fmla="*/ 652 h 1024"/>
                            <a:gd name="T40" fmla="*/ 3203 w 3203"/>
                            <a:gd name="T41" fmla="*/ 565 h 1024"/>
                            <a:gd name="T42" fmla="*/ 3187 w 3203"/>
                            <a:gd name="T43" fmla="*/ 462 h 1024"/>
                            <a:gd name="T44" fmla="*/ 3092 w 3203"/>
                            <a:gd name="T45" fmla="*/ 383 h 1024"/>
                            <a:gd name="T46" fmla="*/ 2760 w 3203"/>
                            <a:gd name="T47" fmla="*/ 328 h 1024"/>
                            <a:gd name="T48" fmla="*/ 2625 w 3203"/>
                            <a:gd name="T49" fmla="*/ 320 h 1024"/>
                            <a:gd name="T50" fmla="*/ 2024 w 3203"/>
                            <a:gd name="T51" fmla="*/ 264 h 1024"/>
                            <a:gd name="T52" fmla="*/ 1842 w 3203"/>
                            <a:gd name="T53" fmla="*/ 241 h 1024"/>
                            <a:gd name="T54" fmla="*/ 1708 w 3203"/>
                            <a:gd name="T55" fmla="*/ 209 h 1024"/>
                            <a:gd name="T56" fmla="*/ 1209 w 3203"/>
                            <a:gd name="T57" fmla="*/ 106 h 1024"/>
                            <a:gd name="T58" fmla="*/ 703 w 3203"/>
                            <a:gd name="T59" fmla="*/ 35 h 1024"/>
                            <a:gd name="T60" fmla="*/ 363 w 3203"/>
                            <a:gd name="T61" fmla="*/ 11 h 1024"/>
                            <a:gd name="T62" fmla="*/ 54 w 3203"/>
                            <a:gd name="T63" fmla="*/ 19 h 102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3203" h="1024">
                              <a:moveTo>
                                <a:pt x="54" y="19"/>
                              </a:moveTo>
                              <a:cubicBezTo>
                                <a:pt x="29" y="56"/>
                                <a:pt x="36" y="97"/>
                                <a:pt x="22" y="138"/>
                              </a:cubicBezTo>
                              <a:cubicBezTo>
                                <a:pt x="19" y="159"/>
                                <a:pt x="14" y="180"/>
                                <a:pt x="14" y="201"/>
                              </a:cubicBezTo>
                              <a:cubicBezTo>
                                <a:pt x="14" y="349"/>
                                <a:pt x="0" y="412"/>
                                <a:pt x="70" y="518"/>
                              </a:cubicBezTo>
                              <a:cubicBezTo>
                                <a:pt x="84" y="539"/>
                                <a:pt x="145" y="560"/>
                                <a:pt x="165" y="573"/>
                              </a:cubicBezTo>
                              <a:cubicBezTo>
                                <a:pt x="226" y="613"/>
                                <a:pt x="191" y="600"/>
                                <a:pt x="244" y="613"/>
                              </a:cubicBezTo>
                              <a:cubicBezTo>
                                <a:pt x="301" y="654"/>
                                <a:pt x="359" y="694"/>
                                <a:pt x="426" y="715"/>
                              </a:cubicBezTo>
                              <a:cubicBezTo>
                                <a:pt x="496" y="763"/>
                                <a:pt x="572" y="788"/>
                                <a:pt x="647" y="826"/>
                              </a:cubicBezTo>
                              <a:cubicBezTo>
                                <a:pt x="714" y="860"/>
                                <a:pt x="773" y="886"/>
                                <a:pt x="845" y="905"/>
                              </a:cubicBezTo>
                              <a:cubicBezTo>
                                <a:pt x="951" y="975"/>
                                <a:pt x="1179" y="971"/>
                                <a:pt x="1296" y="976"/>
                              </a:cubicBezTo>
                              <a:cubicBezTo>
                                <a:pt x="1465" y="1004"/>
                                <a:pt x="1610" y="1018"/>
                                <a:pt x="1787" y="1024"/>
                              </a:cubicBezTo>
                              <a:cubicBezTo>
                                <a:pt x="1990" y="1019"/>
                                <a:pt x="2167" y="1004"/>
                                <a:pt x="2364" y="992"/>
                              </a:cubicBezTo>
                              <a:cubicBezTo>
                                <a:pt x="2375" y="989"/>
                                <a:pt x="2385" y="986"/>
                                <a:pt x="2396" y="984"/>
                              </a:cubicBezTo>
                              <a:cubicBezTo>
                                <a:pt x="2422" y="980"/>
                                <a:pt x="2449" y="981"/>
                                <a:pt x="2475" y="976"/>
                              </a:cubicBezTo>
                              <a:cubicBezTo>
                                <a:pt x="2512" y="968"/>
                                <a:pt x="2544" y="941"/>
                                <a:pt x="2578" y="929"/>
                              </a:cubicBezTo>
                              <a:cubicBezTo>
                                <a:pt x="2656" y="900"/>
                                <a:pt x="2743" y="886"/>
                                <a:pt x="2823" y="866"/>
                              </a:cubicBezTo>
                              <a:cubicBezTo>
                                <a:pt x="2881" y="851"/>
                                <a:pt x="2920" y="837"/>
                                <a:pt x="2974" y="810"/>
                              </a:cubicBezTo>
                              <a:cubicBezTo>
                                <a:pt x="2994" y="800"/>
                                <a:pt x="3037" y="787"/>
                                <a:pt x="3037" y="787"/>
                              </a:cubicBezTo>
                              <a:cubicBezTo>
                                <a:pt x="3074" y="750"/>
                                <a:pt x="3117" y="748"/>
                                <a:pt x="3148" y="700"/>
                              </a:cubicBezTo>
                              <a:cubicBezTo>
                                <a:pt x="3158" y="684"/>
                                <a:pt x="3179" y="652"/>
                                <a:pt x="3179" y="652"/>
                              </a:cubicBezTo>
                              <a:cubicBezTo>
                                <a:pt x="3197" y="581"/>
                                <a:pt x="3188" y="610"/>
                                <a:pt x="3203" y="565"/>
                              </a:cubicBezTo>
                              <a:cubicBezTo>
                                <a:pt x="3198" y="531"/>
                                <a:pt x="3197" y="495"/>
                                <a:pt x="3187" y="462"/>
                              </a:cubicBezTo>
                              <a:cubicBezTo>
                                <a:pt x="3175" y="421"/>
                                <a:pt x="3126" y="398"/>
                                <a:pt x="3092" y="383"/>
                              </a:cubicBezTo>
                              <a:cubicBezTo>
                                <a:pt x="2992" y="339"/>
                                <a:pt x="2869" y="335"/>
                                <a:pt x="2760" y="328"/>
                              </a:cubicBezTo>
                              <a:cubicBezTo>
                                <a:pt x="2715" y="325"/>
                                <a:pt x="2670" y="323"/>
                                <a:pt x="2625" y="320"/>
                              </a:cubicBezTo>
                              <a:cubicBezTo>
                                <a:pt x="2425" y="295"/>
                                <a:pt x="2224" y="289"/>
                                <a:pt x="2024" y="264"/>
                              </a:cubicBezTo>
                              <a:cubicBezTo>
                                <a:pt x="1964" y="249"/>
                                <a:pt x="1903" y="246"/>
                                <a:pt x="1842" y="241"/>
                              </a:cubicBezTo>
                              <a:cubicBezTo>
                                <a:pt x="1794" y="229"/>
                                <a:pt x="1758" y="215"/>
                                <a:pt x="1708" y="209"/>
                              </a:cubicBezTo>
                              <a:cubicBezTo>
                                <a:pt x="1550" y="146"/>
                                <a:pt x="1374" y="140"/>
                                <a:pt x="1209" y="106"/>
                              </a:cubicBezTo>
                              <a:cubicBezTo>
                                <a:pt x="1039" y="71"/>
                                <a:pt x="879" y="43"/>
                                <a:pt x="703" y="35"/>
                              </a:cubicBezTo>
                              <a:cubicBezTo>
                                <a:pt x="591" y="16"/>
                                <a:pt x="476" y="16"/>
                                <a:pt x="363" y="11"/>
                              </a:cubicBezTo>
                              <a:cubicBezTo>
                                <a:pt x="258" y="0"/>
                                <a:pt x="156" y="19"/>
                                <a:pt x="54" y="19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58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189C9314" id="Freeform 35" o:spid="_x0000_s1026" style="position:absolute;margin-left:352.75pt;margin-top:56.3pt;width:160.15pt;height:51.2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3203,10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" path="m54,19c29,56,36,97,22,138v-3,21,-8,42,-8,63c14,349,,412,70,518v14,21,75,42,95,55c226,613,191,600,244,613v57,41,115,81,182,102c496,763,572,788,647,826v67,34,126,60,198,79c951,975,1179,971,1296,976v169,28,314,42,491,48c1990,1019,2167,1004,2364,992v11,-3,21,-6,32,-8c2422,980,2449,981,2475,976v37,-8,69,-35,103,-47c2656,900,2743,886,2823,866v58,-15,97,-29,151,-56c2994,800,3037,787,3037,787v37,-37,80,-39,111,-87c3158,684,3179,652,3179,652v18,-71,9,-42,24,-87c3198,531,3197,495,3187,462v-12,-41,-61,-64,-95,-79c2992,339,2869,335,2760,328v-45,-3,-90,-5,-135,-8c2425,295,2224,289,2024,264v-60,-15,-121,-18,-182,-23c1794,229,1758,215,1708,209,1550,146,1374,140,1209,106,1039,71,879,43,703,35,591,16,476,16,363,11,258,,156,19,54,19xe" strokecolor="red" strokeweight="1.25pt">
                <v:fill opacity="0"/>
                <v:path arrowok="t" o:connecttype="custom" o:connectlocs="34290,12065;13970,87630;8890,127635;44450,328930;104775,363855;154940,389255;270510,454025;410845,524510;536575,574675;822960,619760;1134745,650240;1501140,629920;1521460,624840;1571625,619760;1637030,589915;1792605,549910;1888490,514350;1928495,499745;1998980,444500;2018665,414020;2033905,358775;2023745,293370;1963420,243205;1752600,208280;1666875,203200;1285240,167640;1169670,153035;1084580,132715;767715,67310;446405,22225;230505,6985;34290,12065" o:connectangles="0,0,0,0,0,0,0,0,0,0,0,0,0,0,0,0,0,0,0,0,0,0,0,0,0,0,0,0,0,0,0,0"/>
              </v:shape>
            </w:pict>
          </mc:Fallback>
        </mc:AlternateContent>
      </w:r>
      <w:r w:rsidR="009C5A5A">
        <w:t xml:space="preserve">Retournez à la fenêtre de vSphere et sélectionnez </w:t>
      </w:r>
      <w:r w:rsidR="009C5A5A" w:rsidRPr="00E07A4A">
        <w:rPr>
          <w:b/>
        </w:rPr>
        <w:t>Install VMware Tools</w:t>
      </w:r>
      <w:r w:rsidR="009C5A5A">
        <w:t xml:space="preserve"> du menu </w:t>
      </w:r>
      <w:r w:rsidR="009C5A5A" w:rsidRPr="00E07A4A">
        <w:rPr>
          <w:b/>
        </w:rPr>
        <w:t>ACTIONS</w:t>
      </w:r>
      <w:r w:rsidR="009C5A5A">
        <w:t>.</w:t>
      </w:r>
      <w:r w:rsidR="009C5A5A">
        <w:br/>
      </w:r>
      <w:r w:rsidR="009C5A5A" w:rsidRPr="003F2EBA">
        <w:rPr>
          <w:noProof/>
          <w:lang w:eastAsia="fr-CA"/>
        </w:rPr>
        <w:drawing>
          <wp:inline distT="0" distB="0" distL="0" distR="0" wp14:anchorId="5371E93E" wp14:editId="5371E93F">
            <wp:extent cx="6400800" cy="1760419"/>
            <wp:effectExtent l="19050" t="0" r="0" b="0"/>
            <wp:docPr id="12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760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71E8C0" w14:textId="77777777" w:rsidR="009C5A5A" w:rsidRDefault="009C5A5A" w:rsidP="009C5A5A">
      <w:pPr>
        <w:pStyle w:val="SubStepAlpha"/>
      </w:pPr>
      <w:r>
        <w:t xml:space="preserve">Lisez la fenêtre qui ouvre et cliquez sur </w:t>
      </w:r>
      <w:r w:rsidRPr="005D7662">
        <w:rPr>
          <w:b/>
        </w:rPr>
        <w:t>M</w:t>
      </w:r>
      <w:r>
        <w:rPr>
          <w:b/>
        </w:rPr>
        <w:t>ONTER</w:t>
      </w:r>
      <w:r>
        <w:t>.</w:t>
      </w:r>
    </w:p>
    <w:p w14:paraId="5371E8C1" w14:textId="77777777" w:rsidR="00B105F6" w:rsidRDefault="00B105F6" w:rsidP="009C5A5A">
      <w:pPr>
        <w:pStyle w:val="SubStepAlpha"/>
      </w:pPr>
      <w:r>
        <w:t>Lancez la console Web de Windows.</w:t>
      </w:r>
    </w:p>
    <w:p w14:paraId="5371E8C2" w14:textId="77777777" w:rsidR="009C5A5A" w:rsidRDefault="009C5A5A" w:rsidP="009C5A5A">
      <w:pPr>
        <w:pStyle w:val="SubStepAlpha"/>
      </w:pPr>
      <w:r>
        <w:t xml:space="preserve">Retournez à la console de votre VM et cliquez sur la notification qui apparaît. </w:t>
      </w:r>
    </w:p>
    <w:p w14:paraId="5371E8C3" w14:textId="77777777" w:rsidR="009C5A5A" w:rsidRDefault="009C5A5A" w:rsidP="009C5A5A">
      <w:pPr>
        <w:pStyle w:val="SubStepAlpha"/>
        <w:ind w:left="720"/>
      </w:pPr>
      <w:r w:rsidRPr="00B07487">
        <w:rPr>
          <w:noProof/>
          <w:lang w:eastAsia="fr-CA"/>
        </w:rPr>
        <w:drawing>
          <wp:inline distT="0" distB="0" distL="0" distR="0" wp14:anchorId="5371E940" wp14:editId="5371E941">
            <wp:extent cx="2943247" cy="1666887"/>
            <wp:effectExtent l="0" t="0" r="9525" b="9525"/>
            <wp:docPr id="1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3247" cy="166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E8C4" w14:textId="0CCB651F" w:rsidR="005B71A6" w:rsidRDefault="00E43F3F" w:rsidP="005B71A6">
      <w:pPr>
        <w:pStyle w:val="SubStepAlpha"/>
      </w:pPr>
      <w:r>
        <w:rPr>
          <w:noProof/>
          <w:lang w:eastAsia="fr-CA"/>
        </w:rPr>
        <w:lastRenderedPageBreak/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5371E942" wp14:editId="151975DD">
                <wp:simplePos x="0" y="0"/>
                <wp:positionH relativeFrom="column">
                  <wp:posOffset>3359785</wp:posOffset>
                </wp:positionH>
                <wp:positionV relativeFrom="paragraph">
                  <wp:posOffset>3154045</wp:posOffset>
                </wp:positionV>
                <wp:extent cx="963930" cy="368300"/>
                <wp:effectExtent l="35560" t="65405" r="10160" b="13970"/>
                <wp:wrapNone/>
                <wp:docPr id="38" name="AutoSha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963930" cy="36830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42BBB6CC" id="AutoShape 44" o:spid="_x0000_s1026" type="#_x0000_t32" style="position:absolute;margin-left:264.55pt;margin-top:248.35pt;width:75.9pt;height:29pt;flip:x y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" strokecolor="red" strokeweight="1.5pt">
                <v:stroke endarrow="block"/>
              </v:shape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371E943" wp14:editId="7974E78C">
                <wp:simplePos x="0" y="0"/>
                <wp:positionH relativeFrom="column">
                  <wp:posOffset>-259080</wp:posOffset>
                </wp:positionH>
                <wp:positionV relativeFrom="paragraph">
                  <wp:posOffset>4079875</wp:posOffset>
                </wp:positionV>
                <wp:extent cx="6799580" cy="517525"/>
                <wp:effectExtent l="7620" t="10160" r="12700" b="5715"/>
                <wp:wrapNone/>
                <wp:docPr id="37" name="Text Box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799580" cy="5175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71E96D" w14:textId="77777777" w:rsidR="009C5A5A" w:rsidRDefault="009C5A5A" w:rsidP="009C5A5A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Que faire si le disque VM Lecteur de DVD (D) n’est pas visible dans Windows?</w:t>
                            </w:r>
                          </w:p>
                          <w:p w14:paraId="5371E96E" w14:textId="77777777" w:rsidR="009C5A5A" w:rsidRPr="00CE7548" w:rsidRDefault="009C5A5A" w:rsidP="009C5A5A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La solution se trouve à la dernière page du document.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71E943" id="Text Box 36" o:spid="_x0000_s1030" type="#_x0000_t202" style="position:absolute;margin-left:-20.4pt;margin-top:321.25pt;width:535.4pt;height:40.7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" fillcolor="#fabf8f [1945]">
                <o:lock v:ext="edit" aspectratio="t"/>
                <v:textbox style="mso-fit-shape-to-text:t">
                  <w:txbxContent>
                    <w:p w14:paraId="5371E96D" w14:textId="77777777" w:rsidR="009C5A5A" w:rsidRDefault="009C5A5A" w:rsidP="009C5A5A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Que faire si le disque VM Lecteur de DVD (D) n’est pas visible dans Windows?</w:t>
                      </w:r>
                    </w:p>
                    <w:p w14:paraId="5371E96E" w14:textId="77777777" w:rsidR="009C5A5A" w:rsidRPr="00CE7548" w:rsidRDefault="009C5A5A" w:rsidP="009C5A5A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La solution se trouve à la dernière page du document.</w:t>
                      </w:r>
                    </w:p>
                  </w:txbxContent>
                </v:textbox>
              </v:shape>
            </w:pict>
          </mc:Fallback>
        </mc:AlternateContent>
      </w:r>
      <w:r w:rsidR="009C5A5A">
        <w:t>Si vous manquez la notification, cliquez sur l</w:t>
      </w:r>
      <w:r w:rsidR="009C5A5A" w:rsidRPr="005E6273">
        <w:t>’</w:t>
      </w:r>
      <w:r w:rsidR="009C5A5A">
        <w:t>explorateur de fichiers. Cliquez sur « Ce PC »</w:t>
      </w:r>
      <w:r w:rsidR="009C5A5A" w:rsidRPr="00161728">
        <w:rPr>
          <w:noProof/>
          <w:lang w:eastAsia="fr-CA"/>
        </w:rPr>
        <w:t xml:space="preserve"> </w:t>
      </w:r>
      <w:r w:rsidR="009C5A5A">
        <w:rPr>
          <w:noProof/>
          <w:lang w:eastAsia="fr-CA"/>
        </w:rPr>
        <w:drawing>
          <wp:inline distT="0" distB="0" distL="0" distR="0" wp14:anchorId="5371E944" wp14:editId="5371E945">
            <wp:extent cx="3486150" cy="94297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A5A">
        <w:br/>
      </w:r>
      <w:r w:rsidR="009C5A5A">
        <w:br/>
      </w:r>
      <w:r w:rsidR="009C5A5A">
        <w:rPr>
          <w:noProof/>
          <w:lang w:eastAsia="fr-CA"/>
        </w:rPr>
        <w:drawing>
          <wp:inline distT="0" distB="0" distL="0" distR="0" wp14:anchorId="5371E946" wp14:editId="5371E947">
            <wp:extent cx="3661567" cy="2738175"/>
            <wp:effectExtent l="19050" t="0" r="0" b="0"/>
            <wp:docPr id="14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240" cy="2737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C5A5A">
        <w:br/>
      </w:r>
    </w:p>
    <w:p w14:paraId="5371E8C5" w14:textId="77777777" w:rsidR="005B71A6" w:rsidRDefault="005B71A6" w:rsidP="005B71A6">
      <w:pPr>
        <w:pStyle w:val="SubStepAlpha"/>
        <w:ind w:left="720"/>
      </w:pPr>
    </w:p>
    <w:p w14:paraId="5371E8C6" w14:textId="77777777" w:rsidR="005B71A6" w:rsidRDefault="005B71A6" w:rsidP="005B71A6">
      <w:pPr>
        <w:pStyle w:val="SubStepAlpha"/>
        <w:ind w:left="720"/>
      </w:pPr>
    </w:p>
    <w:p w14:paraId="5371E8C7" w14:textId="77777777" w:rsidR="009C5A5A" w:rsidRDefault="009C5A5A" w:rsidP="005B71A6">
      <w:pPr>
        <w:pStyle w:val="SubStepAlpha"/>
      </w:pPr>
      <w:r>
        <w:t>Double cliquez sur VM Lecteur de DVD (D:) VMware Tools</w:t>
      </w:r>
    </w:p>
    <w:p w14:paraId="5371E8C8" w14:textId="77777777" w:rsidR="009C5A5A" w:rsidRDefault="009C5A5A" w:rsidP="009C5A5A">
      <w:pPr>
        <w:pStyle w:val="SubStepAlpha"/>
      </w:pPr>
      <w:r>
        <w:t xml:space="preserve">Répondre </w:t>
      </w:r>
      <w:r w:rsidRPr="009B1514">
        <w:rPr>
          <w:b/>
        </w:rPr>
        <w:t>Oui</w:t>
      </w:r>
      <w:r>
        <w:t xml:space="preserve"> à la fenêtre d’autorisation.</w:t>
      </w:r>
    </w:p>
    <w:p w14:paraId="5371E8C9" w14:textId="77777777" w:rsidR="009C5A5A" w:rsidRDefault="009C5A5A" w:rsidP="009C5A5A">
      <w:pPr>
        <w:pStyle w:val="SubStepAlpha"/>
      </w:pPr>
      <w:r>
        <w:t xml:space="preserve">Cliquez </w:t>
      </w:r>
      <w:r w:rsidRPr="009B1514">
        <w:rPr>
          <w:b/>
        </w:rPr>
        <w:t>Suivant</w:t>
      </w:r>
      <w:r>
        <w:t xml:space="preserve"> aux deux fenêtres de VMware Tools.</w:t>
      </w:r>
    </w:p>
    <w:p w14:paraId="5371E8CA" w14:textId="77777777" w:rsidR="009C5A5A" w:rsidRDefault="009C5A5A" w:rsidP="009C5A5A">
      <w:pPr>
        <w:pStyle w:val="SubStepAlpha"/>
      </w:pPr>
      <w:r>
        <w:t xml:space="preserve">Cliquez </w:t>
      </w:r>
      <w:r w:rsidRPr="009B1514">
        <w:rPr>
          <w:b/>
        </w:rPr>
        <w:t>Installer</w:t>
      </w:r>
      <w:r>
        <w:t xml:space="preserve"> à la fenêtre d’installation.</w:t>
      </w:r>
    </w:p>
    <w:p w14:paraId="5371E8CB" w14:textId="77777777" w:rsidR="005641F0" w:rsidRDefault="009C5A5A" w:rsidP="00B105F6">
      <w:pPr>
        <w:pStyle w:val="SubStepAlpha"/>
      </w:pPr>
      <w:r>
        <w:t xml:space="preserve">Cliquez </w:t>
      </w:r>
      <w:r w:rsidRPr="00A65123">
        <w:rPr>
          <w:b/>
        </w:rPr>
        <w:t>Terminer</w:t>
      </w:r>
      <w:r>
        <w:t xml:space="preserve"> à la dernière fenêtre d’installation de VMware Tools et cliquez </w:t>
      </w:r>
      <w:r w:rsidRPr="00A65123">
        <w:rPr>
          <w:b/>
        </w:rPr>
        <w:t>Oui</w:t>
      </w:r>
      <w:r>
        <w:t xml:space="preserve"> pour redémarrer votre VM.</w:t>
      </w:r>
      <w:r w:rsidR="00B105F6">
        <w:t xml:space="preserve"> </w:t>
      </w:r>
    </w:p>
    <w:p w14:paraId="5371E8CC" w14:textId="77777777" w:rsidR="00621371" w:rsidRDefault="00621371" w:rsidP="00621371">
      <w:pPr>
        <w:pStyle w:val="Titre2"/>
      </w:pPr>
      <w:r>
        <w:lastRenderedPageBreak/>
        <w:t>Détacher le fichier de la VM</w:t>
      </w:r>
    </w:p>
    <w:p w14:paraId="5371E8CD" w14:textId="06C47539" w:rsidR="003F2EBA" w:rsidRDefault="00CC0586" w:rsidP="00B101E8">
      <w:pPr>
        <w:pStyle w:val="SubStepAlpha"/>
      </w:pPr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5371E94C" wp14:editId="5591A0F4">
                <wp:simplePos x="0" y="0"/>
                <wp:positionH relativeFrom="column">
                  <wp:posOffset>5241061</wp:posOffset>
                </wp:positionH>
                <wp:positionV relativeFrom="paragraph">
                  <wp:posOffset>3499562</wp:posOffset>
                </wp:positionV>
                <wp:extent cx="692150" cy="308610"/>
                <wp:effectExtent l="15875" t="57785" r="44450" b="14605"/>
                <wp:wrapNone/>
                <wp:docPr id="32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92150" cy="30861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45810F" id="AutoShape 41" o:spid="_x0000_s1026" type="#_x0000_t32" style="position:absolute;margin-left:412.7pt;margin-top:275.55pt;width:54.5pt;height:24.3pt;flip:y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" strokecolor="red" strokeweight="1.5pt">
                <v:stroke endarrow="block"/>
              </v:shape>
            </w:pict>
          </mc:Fallback>
        </mc:AlternateContent>
      </w:r>
      <w:r>
        <w:rPr>
          <w:noProof/>
          <w:lang w:eastAsia="fr-CA"/>
        </w:rPr>
        <w:drawing>
          <wp:anchor distT="0" distB="0" distL="114300" distR="114300" simplePos="0" relativeHeight="251650560" behindDoc="0" locked="0" layoutInCell="1" allowOverlap="1" wp14:anchorId="5371E94D" wp14:editId="0183DAFB">
            <wp:simplePos x="0" y="0"/>
            <wp:positionH relativeFrom="column">
              <wp:posOffset>5995162</wp:posOffset>
            </wp:positionH>
            <wp:positionV relativeFrom="paragraph">
              <wp:posOffset>3383255</wp:posOffset>
            </wp:positionV>
            <wp:extent cx="800100" cy="771525"/>
            <wp:effectExtent l="19050" t="0" r="0" b="0"/>
            <wp:wrapThrough wrapText="bothSides">
              <wp:wrapPolygon edited="0">
                <wp:start x="-514" y="0"/>
                <wp:lineTo x="-514" y="21333"/>
                <wp:lineTo x="21600" y="21333"/>
                <wp:lineTo x="21600" y="0"/>
                <wp:lineTo x="-514" y="0"/>
              </wp:wrapPolygon>
            </wp:wrapThrough>
            <wp:docPr id="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101E8">
        <w:t xml:space="preserve">Retournez à votre fenêtre de vSphere, ouvrez les </w:t>
      </w:r>
      <w:r w:rsidR="002F6A6F">
        <w:t>paramètres</w:t>
      </w:r>
      <w:r w:rsidR="00B101E8">
        <w:t xml:space="preserve"> de votre VM et choisissez </w:t>
      </w:r>
      <w:r w:rsidR="003F2EBA">
        <w:rPr>
          <w:b/>
        </w:rPr>
        <w:t>Lecteur CD/DVD 1</w:t>
      </w:r>
      <w:r w:rsidR="00B101E8">
        <w:t xml:space="preserve">. </w:t>
      </w:r>
      <w:r w:rsidR="003F2EBA">
        <w:t xml:space="preserve"> D</w:t>
      </w:r>
      <w:r w:rsidR="002C1787">
        <w:t>écochez Connect</w:t>
      </w:r>
      <w:r w:rsidR="006833F5">
        <w:t>er</w:t>
      </w:r>
      <w:r w:rsidR="003F2EBA">
        <w:t xml:space="preserve">… </w:t>
      </w:r>
      <w:r w:rsidR="00B101E8">
        <w:t xml:space="preserve">Cliquez sur </w:t>
      </w:r>
      <w:r w:rsidR="00B101E8" w:rsidRPr="0036363F">
        <w:rPr>
          <w:b/>
        </w:rPr>
        <w:t>OK</w:t>
      </w:r>
      <w:r w:rsidR="00B101E8">
        <w:t>.</w:t>
      </w:r>
      <w:r w:rsidR="00B101E8">
        <w:br/>
      </w:r>
      <w:r w:rsidR="00E43F3F"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5371E949" wp14:editId="0D10C7B1">
                <wp:simplePos x="0" y="0"/>
                <wp:positionH relativeFrom="column">
                  <wp:posOffset>4681220</wp:posOffset>
                </wp:positionH>
                <wp:positionV relativeFrom="paragraph">
                  <wp:posOffset>2243455</wp:posOffset>
                </wp:positionV>
                <wp:extent cx="913130" cy="245110"/>
                <wp:effectExtent l="33020" t="59690" r="15875" b="9525"/>
                <wp:wrapNone/>
                <wp:docPr id="35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913130" cy="24511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62EEF91B" id="AutoShape 40" o:spid="_x0000_s1026" type="#_x0000_t32" style="position:absolute;margin-left:368.6pt;margin-top:176.65pt;width:71.9pt;height:19.3pt;flip:x y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" strokecolor="red" strokeweight="1.5pt">
                <v:stroke endarrow="block"/>
              </v:shape>
            </w:pict>
          </mc:Fallback>
        </mc:AlternateContent>
      </w:r>
      <w:r w:rsidR="003F2EBA" w:rsidRPr="003F2EBA">
        <w:rPr>
          <w:noProof/>
          <w:lang w:eastAsia="fr-CA"/>
        </w:rPr>
        <w:drawing>
          <wp:inline distT="0" distB="0" distL="0" distR="0" wp14:anchorId="5371E94A" wp14:editId="452BB80E">
            <wp:extent cx="3612042" cy="3455831"/>
            <wp:effectExtent l="0" t="0" r="7620" b="0"/>
            <wp:docPr id="11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787" cy="3463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71E8CE" w14:textId="16AD05CE" w:rsidR="00B6367A" w:rsidRDefault="00B6367A" w:rsidP="00B101E8">
      <w:pPr>
        <w:pStyle w:val="SubStepAlpha"/>
      </w:pPr>
      <w:r>
        <w:t xml:space="preserve">Retournez à la console de votre VM et redémarrez </w:t>
      </w:r>
      <w:r w:rsidR="002C1787">
        <w:t>v</w:t>
      </w:r>
      <w:r>
        <w:t xml:space="preserve">otre VM par le menu </w:t>
      </w:r>
      <w:proofErr w:type="gramStart"/>
      <w:r>
        <w:t>Windows</w:t>
      </w:r>
      <w:r w:rsidR="002C1787">
        <w:t xml:space="preserve">  </w:t>
      </w:r>
      <w:r w:rsidR="00E060DB" w:rsidRPr="00E060DB">
        <w:rPr>
          <w:sz w:val="24"/>
          <w:szCs w:val="24"/>
        </w:rPr>
        <w:t>&gt;</w:t>
      </w:r>
      <w:proofErr w:type="gramEnd"/>
      <w:r w:rsidR="002C1787">
        <w:t xml:space="preserve">Alimentation </w:t>
      </w:r>
      <w:r w:rsidR="00E060DB" w:rsidRPr="00E060DB">
        <w:rPr>
          <w:sz w:val="24"/>
          <w:szCs w:val="24"/>
        </w:rPr>
        <w:t>&gt;</w:t>
      </w:r>
      <w:r w:rsidR="002C1787" w:rsidRPr="00E060DB">
        <w:rPr>
          <w:b/>
        </w:rPr>
        <w:t>redémarrer</w:t>
      </w:r>
      <w:r>
        <w:t>.</w:t>
      </w:r>
    </w:p>
    <w:p w14:paraId="5371E8CF" w14:textId="77777777" w:rsidR="00D15AC0" w:rsidRDefault="00D15AC0" w:rsidP="00B101E8">
      <w:pPr>
        <w:pStyle w:val="SubStepAlpha"/>
      </w:pPr>
      <w:r>
        <w:t>Après le redémarrage, vous allez devoir vous conn</w:t>
      </w:r>
      <w:r w:rsidR="00133325">
        <w:t>ecter avec le mot de passe créé</w:t>
      </w:r>
      <w:r>
        <w:t xml:space="preserve"> </w:t>
      </w:r>
      <w:r w:rsidR="0036363F">
        <w:t>précédemment</w:t>
      </w:r>
      <w:r>
        <w:t>.</w:t>
      </w:r>
    </w:p>
    <w:p w14:paraId="720B0C94" w14:textId="77777777" w:rsidR="00CC0586" w:rsidRDefault="00D83DD0" w:rsidP="00D83DD0">
      <w:pPr>
        <w:pStyle w:val="Titre2"/>
      </w:pPr>
      <w:r>
        <w:t> </w:t>
      </w:r>
    </w:p>
    <w:p w14:paraId="55C8457F" w14:textId="77777777" w:rsidR="00CC0586" w:rsidRDefault="00CC0586" w:rsidP="00D83DD0">
      <w:pPr>
        <w:pStyle w:val="Titre2"/>
      </w:pPr>
    </w:p>
    <w:p w14:paraId="270ADD96" w14:textId="77777777" w:rsidR="00765D1D" w:rsidRDefault="00765D1D">
      <w:pPr>
        <w:spacing w:before="0" w:after="0" w:line="240" w:lineRule="auto"/>
        <w:rPr>
          <w:rFonts w:eastAsia="Times New Roman"/>
          <w:b/>
          <w:bCs/>
          <w:sz w:val="26"/>
          <w:szCs w:val="26"/>
        </w:rPr>
      </w:pPr>
      <w:r>
        <w:br w:type="page"/>
      </w:r>
    </w:p>
    <w:p w14:paraId="5371E8D0" w14:textId="7CD5898D" w:rsidR="00D83DD0" w:rsidRDefault="00D83DD0" w:rsidP="00D83DD0">
      <w:pPr>
        <w:pStyle w:val="Titre2"/>
      </w:pPr>
      <w:r>
        <w:lastRenderedPageBreak/>
        <w:t>Fermeture de la VM</w:t>
      </w:r>
    </w:p>
    <w:p w14:paraId="5371E8D1" w14:textId="1563E6D2" w:rsidR="00E93D79" w:rsidRDefault="00A456A0" w:rsidP="00E93D79">
      <w:pPr>
        <w:pStyle w:val="BodyTextL25"/>
      </w:pPr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371E94F" wp14:editId="349AC7A1">
                <wp:simplePos x="0" y="0"/>
                <wp:positionH relativeFrom="margin">
                  <wp:align>left</wp:align>
                </wp:positionH>
                <wp:positionV relativeFrom="paragraph">
                  <wp:posOffset>7722</wp:posOffset>
                </wp:positionV>
                <wp:extent cx="6799580" cy="517525"/>
                <wp:effectExtent l="0" t="0" r="20320" b="16510"/>
                <wp:wrapNone/>
                <wp:docPr id="31" name="Text Box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799580" cy="5175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71E96F" w14:textId="77777777" w:rsidR="00E93D79" w:rsidRDefault="00E93D79" w:rsidP="00E93D79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TRÈS IMPORTANT DE SUIVRE LES CONSIGNES SUIVANTES.</w:t>
                            </w:r>
                          </w:p>
                          <w:p w14:paraId="5371E970" w14:textId="77777777" w:rsidR="00E93D79" w:rsidRPr="00CE7548" w:rsidRDefault="00E93D79" w:rsidP="00E93D79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Les ressources du serveur ESXi sont </w:t>
                            </w:r>
                            <w:proofErr w:type="gramStart"/>
                            <w:r>
                              <w:rPr>
                                <w:sz w:val="18"/>
                              </w:rPr>
                              <w:t>limités</w:t>
                            </w:r>
                            <w:proofErr w:type="gramEnd"/>
                            <w:r>
                              <w:rPr>
                                <w:sz w:val="18"/>
                              </w:rPr>
                              <w:t>, en temps CPU et en espace disque.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71E94F" id="Text Box 42" o:spid="_x0000_s1031" type="#_x0000_t202" style="position:absolute;left:0;text-align:left;margin-left:0;margin-top:.6pt;width:535.4pt;height:40.75pt;z-index:2516741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" fillcolor="#fabf8f [1945]">
                <o:lock v:ext="edit" aspectratio="t"/>
                <v:textbox style="mso-fit-shape-to-text:t">
                  <w:txbxContent>
                    <w:p w14:paraId="5371E96F" w14:textId="77777777" w:rsidR="00E93D79" w:rsidRDefault="00E93D79" w:rsidP="00E93D79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TRÈS IMPORTANT DE SUIVRE LES CONSIGNES SUIVANTES.</w:t>
                      </w:r>
                    </w:p>
                    <w:p w14:paraId="5371E970" w14:textId="77777777" w:rsidR="00E93D79" w:rsidRPr="00CE7548" w:rsidRDefault="00E93D79" w:rsidP="00E93D79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Les ressources du serveur ESXi sont </w:t>
                      </w:r>
                      <w:proofErr w:type="gramStart"/>
                      <w:r>
                        <w:rPr>
                          <w:sz w:val="18"/>
                        </w:rPr>
                        <w:t>limités</w:t>
                      </w:r>
                      <w:proofErr w:type="gramEnd"/>
                      <w:r>
                        <w:rPr>
                          <w:sz w:val="18"/>
                        </w:rPr>
                        <w:t>, en temps CPU et en espace disque.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371E8D2" w14:textId="1367EFB6" w:rsidR="00E93D79" w:rsidRDefault="00E93D79" w:rsidP="00E93D79">
      <w:pPr>
        <w:pStyle w:val="BodyTextL25"/>
      </w:pPr>
    </w:p>
    <w:p w14:paraId="5371E8D3" w14:textId="1E9E02CE" w:rsidR="00E93D79" w:rsidRDefault="00E93D79" w:rsidP="00E93D79">
      <w:pPr>
        <w:pStyle w:val="BodyTextL25"/>
      </w:pPr>
    </w:p>
    <w:p w14:paraId="5371E8D4" w14:textId="35CD5491" w:rsidR="00E060DB" w:rsidRDefault="006F1A45" w:rsidP="00E060DB">
      <w:pPr>
        <w:pStyle w:val="SubStepAlph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21320E54" wp14:editId="2FD3A6DC">
                <wp:simplePos x="0" y="0"/>
                <wp:positionH relativeFrom="column">
                  <wp:posOffset>2042770</wp:posOffset>
                </wp:positionH>
                <wp:positionV relativeFrom="paragraph">
                  <wp:posOffset>1591310</wp:posOffset>
                </wp:positionV>
                <wp:extent cx="2626156" cy="841248"/>
                <wp:effectExtent l="57150" t="38100" r="41275" b="111760"/>
                <wp:wrapNone/>
                <wp:docPr id="68" name="Connecteur droit avec flèch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26156" cy="8412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BB01A4" id="Connecteur droit avec flèche 68" o:spid="_x0000_s1026" type="#_x0000_t32" style="position:absolute;margin-left:160.85pt;margin-top:125.3pt;width:206.8pt;height:66.25pt;flip:x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" strokecolor="#c0504d [3205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D83DD0" w:rsidRPr="000E1067">
        <w:rPr>
          <w:highlight w:val="yellow"/>
        </w:rPr>
        <w:t>Lorsque vous avez terminé avec votre VM, il est très important de l’arrêter</w:t>
      </w:r>
      <w:r w:rsidR="00E060DB">
        <w:t>.</w:t>
      </w:r>
      <w:r w:rsidR="00A2459D">
        <w:t xml:space="preserve"> Procéder à l’arrêt depuis le système d’exploitation : </w:t>
      </w:r>
      <w:r>
        <w:br/>
      </w:r>
      <w:r w:rsidRPr="006F1A45">
        <w:rPr>
          <w:noProof/>
        </w:rPr>
        <w:drawing>
          <wp:inline distT="0" distB="0" distL="0" distR="0" wp14:anchorId="598A8602" wp14:editId="3243F383">
            <wp:extent cx="2191056" cy="2819794"/>
            <wp:effectExtent l="0" t="0" r="0" b="0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C1BE" w14:textId="77777777" w:rsidR="00A2459D" w:rsidRDefault="00A2459D" w:rsidP="00A2459D">
      <w:pPr>
        <w:pStyle w:val="SubStepAlpha"/>
        <w:ind w:left="720"/>
      </w:pPr>
    </w:p>
    <w:p w14:paraId="29E4409D" w14:textId="075DB22E" w:rsidR="002A2BF0" w:rsidRDefault="006D4AA8" w:rsidP="002A2BF0">
      <w:pPr>
        <w:pStyle w:val="SubStepAlpha"/>
        <w:ind w:left="720"/>
        <w:rPr>
          <w:szCs w:val="20"/>
        </w:rPr>
      </w:pPr>
      <w:r>
        <w:rPr>
          <w:szCs w:val="20"/>
        </w:rPr>
        <w:t>Vér</w:t>
      </w:r>
      <w:r w:rsidR="002A2BF0">
        <w:rPr>
          <w:szCs w:val="20"/>
        </w:rPr>
        <w:t>ifier les ressources utilisées dans vSphere</w:t>
      </w:r>
      <w:r w:rsidR="0084409B">
        <w:rPr>
          <w:szCs w:val="20"/>
        </w:rPr>
        <w:t xml:space="preserve"> avec la VM en fonction et la </w:t>
      </w:r>
      <w:proofErr w:type="spellStart"/>
      <w:r w:rsidR="0084409B">
        <w:rPr>
          <w:szCs w:val="20"/>
        </w:rPr>
        <w:t>Vm</w:t>
      </w:r>
      <w:proofErr w:type="spellEnd"/>
      <w:r w:rsidR="0084409B">
        <w:rPr>
          <w:szCs w:val="20"/>
        </w:rPr>
        <w:t xml:space="preserve"> hors fonction</w:t>
      </w:r>
      <w:r w:rsidR="002A2BF0">
        <w:rPr>
          <w:szCs w:val="20"/>
        </w:rPr>
        <w:t xml:space="preserve"> : </w:t>
      </w:r>
    </w:p>
    <w:p w14:paraId="2AA9705A" w14:textId="348FA020" w:rsidR="007A6949" w:rsidRDefault="007A6949" w:rsidP="00E93D79">
      <w:pPr>
        <w:pStyle w:val="SubStepAlpha"/>
        <w:ind w:left="720"/>
        <w:rPr>
          <w:szCs w:val="20"/>
        </w:rPr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4935"/>
        <w:gridCol w:w="4415"/>
      </w:tblGrid>
      <w:tr w:rsidR="00A93976" w14:paraId="543ECE86" w14:textId="77777777" w:rsidTr="007A6949">
        <w:tc>
          <w:tcPr>
            <w:tcW w:w="5035" w:type="dxa"/>
          </w:tcPr>
          <w:p w14:paraId="366E033A" w14:textId="1D96C181" w:rsidR="002A2BF0" w:rsidRDefault="007A6949" w:rsidP="00E93D79">
            <w:pPr>
              <w:pStyle w:val="SubStepAlpha"/>
              <w:rPr>
                <w:szCs w:val="20"/>
              </w:rPr>
            </w:pPr>
            <w:proofErr w:type="spellStart"/>
            <w:r>
              <w:rPr>
                <w:szCs w:val="20"/>
              </w:rPr>
              <w:t>VMs</w:t>
            </w:r>
            <w:proofErr w:type="spellEnd"/>
            <w:r>
              <w:rPr>
                <w:szCs w:val="20"/>
              </w:rPr>
              <w:t xml:space="preserve"> </w:t>
            </w:r>
            <w:r w:rsidR="00A45C8B">
              <w:rPr>
                <w:szCs w:val="20"/>
              </w:rPr>
              <w:t>sous tension</w:t>
            </w:r>
            <w:r>
              <w:rPr>
                <w:szCs w:val="20"/>
              </w:rPr>
              <w:t xml:space="preserve"> </w:t>
            </w:r>
          </w:p>
        </w:tc>
        <w:tc>
          <w:tcPr>
            <w:tcW w:w="5035" w:type="dxa"/>
          </w:tcPr>
          <w:p w14:paraId="357E959F" w14:textId="588B3D43" w:rsidR="007A6949" w:rsidRDefault="007A6949" w:rsidP="00E93D79">
            <w:pPr>
              <w:pStyle w:val="SubStepAlpha"/>
              <w:rPr>
                <w:szCs w:val="20"/>
              </w:rPr>
            </w:pPr>
            <w:proofErr w:type="spellStart"/>
            <w:r>
              <w:rPr>
                <w:szCs w:val="20"/>
              </w:rPr>
              <w:t>Vm</w:t>
            </w:r>
            <w:proofErr w:type="spellEnd"/>
            <w:r w:rsidR="002A2BF0">
              <w:rPr>
                <w:szCs w:val="20"/>
              </w:rPr>
              <w:t xml:space="preserve"> </w:t>
            </w:r>
            <w:r w:rsidR="00A45C8B">
              <w:rPr>
                <w:szCs w:val="20"/>
              </w:rPr>
              <w:t>hors tension</w:t>
            </w:r>
          </w:p>
        </w:tc>
      </w:tr>
      <w:tr w:rsidR="00417AFA" w14:paraId="61D24AD2" w14:textId="77777777" w:rsidTr="007A6949">
        <w:tc>
          <w:tcPr>
            <w:tcW w:w="5035" w:type="dxa"/>
          </w:tcPr>
          <w:p w14:paraId="63D5609B" w14:textId="74DF6AB9" w:rsidR="002A2BF0" w:rsidRDefault="00A93976" w:rsidP="00E93D79">
            <w:pPr>
              <w:pStyle w:val="SubStepAlpha"/>
              <w:rPr>
                <w:szCs w:val="20"/>
              </w:rPr>
            </w:pPr>
            <w:r w:rsidRPr="00A93976">
              <w:rPr>
                <w:noProof/>
              </w:rPr>
              <w:drawing>
                <wp:inline distT="0" distB="0" distL="0" distR="0" wp14:anchorId="3A0E303D" wp14:editId="4B816D04">
                  <wp:extent cx="1675181" cy="1070734"/>
                  <wp:effectExtent l="0" t="0" r="1270" b="0"/>
                  <wp:docPr id="70" name="Imag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4056" cy="1082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</w:tcPr>
          <w:p w14:paraId="0BE8174B" w14:textId="4F434933" w:rsidR="002A2BF0" w:rsidRDefault="00417AFA" w:rsidP="00E93D79">
            <w:pPr>
              <w:pStyle w:val="SubStepAlpha"/>
              <w:rPr>
                <w:szCs w:val="20"/>
              </w:rPr>
            </w:pPr>
            <w:r w:rsidRPr="00417AFA">
              <w:rPr>
                <w:noProof/>
                <w:szCs w:val="20"/>
              </w:rPr>
              <w:drawing>
                <wp:inline distT="0" distB="0" distL="0" distR="0" wp14:anchorId="635C11E7" wp14:editId="45069BE9">
                  <wp:extent cx="1441095" cy="1040791"/>
                  <wp:effectExtent l="0" t="0" r="6985" b="6985"/>
                  <wp:docPr id="64" name="Imag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942" cy="1057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7EE1" w14:paraId="6D8B92D5" w14:textId="77777777" w:rsidTr="007A6949">
        <w:tc>
          <w:tcPr>
            <w:tcW w:w="5035" w:type="dxa"/>
          </w:tcPr>
          <w:p w14:paraId="0DD1AC75" w14:textId="1742596E" w:rsidR="00237EE1" w:rsidRPr="00A93976" w:rsidRDefault="00237EE1" w:rsidP="00E93D79">
            <w:pPr>
              <w:pStyle w:val="SubStepAlpha"/>
            </w:pPr>
            <w:proofErr w:type="spellStart"/>
            <w:r>
              <w:lastRenderedPageBreak/>
              <w:t>Vm</w:t>
            </w:r>
            <w:proofErr w:type="spellEnd"/>
            <w:r>
              <w:t xml:space="preserve"> sur Interrompe</w:t>
            </w:r>
            <w:r>
              <w:br/>
            </w:r>
            <w:r w:rsidR="00565CEF" w:rsidRPr="00565CEF">
              <w:rPr>
                <w:noProof/>
              </w:rPr>
              <w:drawing>
                <wp:inline distT="0" distB="0" distL="0" distR="0" wp14:anchorId="676D8290" wp14:editId="6F36B197">
                  <wp:extent cx="2791215" cy="1800476"/>
                  <wp:effectExtent l="0" t="0" r="9525" b="0"/>
                  <wp:docPr id="74" name="Imag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215" cy="180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</w:tcPr>
          <w:p w14:paraId="3FD1C551" w14:textId="1893DDF0" w:rsidR="00237EE1" w:rsidRPr="00417AFA" w:rsidRDefault="00237EE1" w:rsidP="00E93D79">
            <w:pPr>
              <w:pStyle w:val="SubStepAlpha"/>
              <w:rPr>
                <w:szCs w:val="20"/>
              </w:rPr>
            </w:pPr>
          </w:p>
        </w:tc>
      </w:tr>
    </w:tbl>
    <w:p w14:paraId="5974FF09" w14:textId="2BFD79BB" w:rsidR="006D4AA8" w:rsidRDefault="006D4AA8" w:rsidP="00E93D79">
      <w:pPr>
        <w:pStyle w:val="SubStepAlpha"/>
        <w:ind w:left="720"/>
      </w:pPr>
    </w:p>
    <w:p w14:paraId="57C486E3" w14:textId="77777777" w:rsidR="008C17C2" w:rsidRDefault="008C17C2">
      <w:pPr>
        <w:spacing w:before="0" w:after="0" w:line="240" w:lineRule="auto"/>
        <w:rPr>
          <w:sz w:val="20"/>
        </w:rPr>
      </w:pPr>
    </w:p>
    <w:p w14:paraId="5371E8D8" w14:textId="676968EC" w:rsidR="009A520B" w:rsidRDefault="00773736" w:rsidP="008C17C2">
      <w:pPr>
        <w:spacing w:before="0" w:after="0" w:line="240" w:lineRule="auto"/>
        <w:rPr>
          <w:sz w:val="20"/>
        </w:rPr>
      </w:pPr>
      <w:r w:rsidRPr="00B105F6">
        <w:rPr>
          <w:sz w:val="20"/>
          <w:highlight w:val="yellow"/>
        </w:rPr>
        <w:t>Dépannage : Comment installer VMware Tools sur ma VM?</w:t>
      </w:r>
    </w:p>
    <w:p w14:paraId="2A9F163C" w14:textId="77777777" w:rsidR="00D65F05" w:rsidRPr="00B105F6" w:rsidRDefault="00D65F05" w:rsidP="00B105F6">
      <w:pPr>
        <w:spacing w:before="0" w:after="0" w:line="240" w:lineRule="auto"/>
        <w:jc w:val="center"/>
        <w:rPr>
          <w:sz w:val="32"/>
        </w:rPr>
      </w:pPr>
    </w:p>
    <w:p w14:paraId="5371E8D9" w14:textId="77777777" w:rsidR="005641F0" w:rsidRDefault="00122836" w:rsidP="006833F5">
      <w:pPr>
        <w:spacing w:before="0" w:after="0" w:line="240" w:lineRule="auto"/>
        <w:rPr>
          <w:sz w:val="20"/>
        </w:rPr>
      </w:pPr>
      <w:r>
        <w:rPr>
          <w:sz w:val="20"/>
        </w:rPr>
        <w:t xml:space="preserve">Cette rubrique vous aide à installer </w:t>
      </w:r>
      <w:proofErr w:type="spellStart"/>
      <w:r>
        <w:rPr>
          <w:sz w:val="20"/>
        </w:rPr>
        <w:t>VMwareTools</w:t>
      </w:r>
      <w:proofErr w:type="spellEnd"/>
      <w:r>
        <w:rPr>
          <w:sz w:val="20"/>
        </w:rPr>
        <w:t xml:space="preserve"> kit sur votre VM.</w:t>
      </w:r>
    </w:p>
    <w:p w14:paraId="5371E8DA" w14:textId="77777777" w:rsidR="005641F0" w:rsidRDefault="005641F0" w:rsidP="006833F5">
      <w:pPr>
        <w:spacing w:before="0" w:after="0" w:line="240" w:lineRule="auto"/>
        <w:rPr>
          <w:sz w:val="20"/>
        </w:rPr>
      </w:pPr>
    </w:p>
    <w:p w14:paraId="5371E8DB" w14:textId="77777777" w:rsidR="005641F0" w:rsidRDefault="005641F0" w:rsidP="005641F0">
      <w:pPr>
        <w:pStyle w:val="SubStepNum"/>
      </w:pPr>
      <w:r>
        <w:rPr>
          <w:noProof/>
          <w:lang w:eastAsia="fr-CA"/>
        </w:rPr>
        <w:drawing>
          <wp:anchor distT="0" distB="0" distL="114300" distR="114300" simplePos="0" relativeHeight="251658240" behindDoc="0" locked="0" layoutInCell="1" allowOverlap="1" wp14:anchorId="5371E950" wp14:editId="5371E951">
            <wp:simplePos x="0" y="0"/>
            <wp:positionH relativeFrom="column">
              <wp:posOffset>4212203</wp:posOffset>
            </wp:positionH>
            <wp:positionV relativeFrom="paragraph">
              <wp:posOffset>79623</wp:posOffset>
            </wp:positionV>
            <wp:extent cx="2209800" cy="897255"/>
            <wp:effectExtent l="0" t="0" r="0" b="0"/>
            <wp:wrapThrough wrapText="bothSides">
              <wp:wrapPolygon edited="0">
                <wp:start x="0" y="0"/>
                <wp:lineTo x="0" y="21096"/>
                <wp:lineTo x="21414" y="21096"/>
                <wp:lineTo x="21414" y="0"/>
                <wp:lineTo x="0" y="0"/>
              </wp:wrapPolygon>
            </wp:wrapThrough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Arrêtez la VM : cliquez sur « Alimentation &gt; Mettre hors tension ».</w:t>
      </w:r>
    </w:p>
    <w:p w14:paraId="5371E8DC" w14:textId="77777777" w:rsidR="005641F0" w:rsidRDefault="005641F0" w:rsidP="005641F0">
      <w:pPr>
        <w:pStyle w:val="SubStepNum"/>
      </w:pPr>
      <w:r>
        <w:t xml:space="preserve">Cliquez sur le bouton « Modifier les paramètres »  </w:t>
      </w:r>
    </w:p>
    <w:p w14:paraId="5371E8DD" w14:textId="77777777" w:rsidR="005641F0" w:rsidRDefault="005641F0" w:rsidP="005641F0">
      <w:pPr>
        <w:pStyle w:val="SubStepNum"/>
      </w:pPr>
      <w:r>
        <w:t>Cliquez sur l’onglet « Matériel virtuel ». Activez le « montage » du disque CD/DVD 1 en cliquant sur la case Connecté</w:t>
      </w:r>
    </w:p>
    <w:p w14:paraId="5371E8DE" w14:textId="77777777" w:rsidR="005641F0" w:rsidRDefault="005641F0" w:rsidP="005641F0">
      <w:pPr>
        <w:pStyle w:val="SubStepNum"/>
        <w:ind w:left="1080"/>
      </w:pPr>
      <w:r>
        <w:rPr>
          <w:noProof/>
          <w:lang w:eastAsia="fr-CA"/>
        </w:rPr>
        <w:drawing>
          <wp:anchor distT="0" distB="0" distL="114300" distR="114300" simplePos="0" relativeHeight="251660288" behindDoc="0" locked="0" layoutInCell="1" allowOverlap="1" wp14:anchorId="5371E952" wp14:editId="5371E953">
            <wp:simplePos x="0" y="0"/>
            <wp:positionH relativeFrom="column">
              <wp:posOffset>2778650</wp:posOffset>
            </wp:positionH>
            <wp:positionV relativeFrom="paragraph">
              <wp:posOffset>697975</wp:posOffset>
            </wp:positionV>
            <wp:extent cx="3879215" cy="1093470"/>
            <wp:effectExtent l="0" t="0" r="0" b="0"/>
            <wp:wrapThrough wrapText="bothSides">
              <wp:wrapPolygon edited="0">
                <wp:start x="0" y="0"/>
                <wp:lineTo x="0" y="21073"/>
                <wp:lineTo x="21533" y="21073"/>
                <wp:lineTo x="21533" y="0"/>
                <wp:lineTo x="0" y="0"/>
              </wp:wrapPolygon>
            </wp:wrapThrough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215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CA"/>
        </w:rPr>
        <w:drawing>
          <wp:inline distT="0" distB="0" distL="0" distR="0" wp14:anchorId="5371E954" wp14:editId="5371E955">
            <wp:extent cx="5204874" cy="632296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0199" cy="63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E8DF" w14:textId="77777777" w:rsidR="005641F0" w:rsidRDefault="005641F0" w:rsidP="005641F0">
      <w:pPr>
        <w:pStyle w:val="SubStepNum"/>
      </w:pPr>
      <w:r>
        <w:t>Démarrer la VM.</w:t>
      </w:r>
    </w:p>
    <w:p w14:paraId="5371E8E0" w14:textId="77777777" w:rsidR="005641F0" w:rsidRDefault="005641F0" w:rsidP="005641F0">
      <w:pPr>
        <w:pStyle w:val="SubStepNum"/>
      </w:pPr>
      <w:r>
        <w:t xml:space="preserve">Cliquez sur « Actions » </w:t>
      </w:r>
      <w:r>
        <w:sym w:font="Wingdings" w:char="F0E0"/>
      </w:r>
      <w:r>
        <w:t xml:space="preserve"> SE invité </w:t>
      </w:r>
      <w:r>
        <w:sym w:font="Wingdings" w:char="F0E0"/>
      </w:r>
      <w:r>
        <w:t xml:space="preserve"> Installer VMware Tools… </w:t>
      </w:r>
    </w:p>
    <w:p w14:paraId="5371E8E1" w14:textId="77777777" w:rsidR="005641F0" w:rsidRDefault="005641F0" w:rsidP="005641F0">
      <w:pPr>
        <w:pStyle w:val="SubStepNum"/>
        <w:ind w:left="1080"/>
      </w:pPr>
      <w:r>
        <w:rPr>
          <w:noProof/>
          <w:lang w:eastAsia="fr-CA"/>
        </w:rPr>
        <w:lastRenderedPageBreak/>
        <w:drawing>
          <wp:anchor distT="0" distB="0" distL="114300" distR="114300" simplePos="0" relativeHeight="251662336" behindDoc="0" locked="0" layoutInCell="1" allowOverlap="1" wp14:anchorId="5371E956" wp14:editId="5371E957">
            <wp:simplePos x="0" y="0"/>
            <wp:positionH relativeFrom="column">
              <wp:posOffset>2637926</wp:posOffset>
            </wp:positionH>
            <wp:positionV relativeFrom="paragraph">
              <wp:posOffset>99529</wp:posOffset>
            </wp:positionV>
            <wp:extent cx="4147330" cy="2911037"/>
            <wp:effectExtent l="0" t="0" r="0" b="0"/>
            <wp:wrapThrough wrapText="bothSides">
              <wp:wrapPolygon edited="0">
                <wp:start x="0" y="0"/>
                <wp:lineTo x="0" y="21487"/>
                <wp:lineTo x="21531" y="21487"/>
                <wp:lineTo x="21531" y="0"/>
                <wp:lineTo x="0" y="0"/>
              </wp:wrapPolygon>
            </wp:wrapThrough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330" cy="2911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71E8E2" w14:textId="77777777" w:rsidR="005641F0" w:rsidRDefault="005641F0" w:rsidP="005641F0">
      <w:pPr>
        <w:pStyle w:val="SubStepNum"/>
        <w:ind w:left="1080"/>
      </w:pPr>
    </w:p>
    <w:p w14:paraId="5371E8E3" w14:textId="77777777" w:rsidR="005641F0" w:rsidRPr="005641F0" w:rsidRDefault="005641F0" w:rsidP="005641F0">
      <w:pPr>
        <w:pStyle w:val="SubStepNum"/>
      </w:pPr>
      <w:r>
        <w:t xml:space="preserve">Lire le texte Installer VMware Tools. Cliquez sur </w:t>
      </w:r>
      <w:r w:rsidRPr="005641F0">
        <w:rPr>
          <w:b/>
        </w:rPr>
        <w:t>Monter</w:t>
      </w:r>
    </w:p>
    <w:p w14:paraId="5371E8E4" w14:textId="77777777" w:rsidR="005641F0" w:rsidRDefault="005641F0" w:rsidP="005641F0">
      <w:pPr>
        <w:pStyle w:val="SubStepNum"/>
      </w:pPr>
      <w:r>
        <w:t>Lancer la console Web</w:t>
      </w:r>
    </w:p>
    <w:p w14:paraId="5371E8E5" w14:textId="77777777" w:rsidR="005641F0" w:rsidRDefault="005641F0" w:rsidP="005641F0">
      <w:pPr>
        <w:pStyle w:val="SubStepNum"/>
        <w:ind w:left="1080"/>
      </w:pPr>
    </w:p>
    <w:p w14:paraId="5371E8E6" w14:textId="77777777" w:rsidR="005641F0" w:rsidRDefault="005641F0" w:rsidP="005641F0">
      <w:pPr>
        <w:pStyle w:val="SubStepNum"/>
        <w:ind w:left="1080"/>
      </w:pPr>
    </w:p>
    <w:p w14:paraId="5371E8E7" w14:textId="77777777" w:rsidR="005641F0" w:rsidRDefault="005641F0" w:rsidP="005641F0">
      <w:pPr>
        <w:pStyle w:val="SubStepNum"/>
        <w:ind w:left="1080"/>
      </w:pPr>
    </w:p>
    <w:p w14:paraId="5371E8E8" w14:textId="77777777" w:rsidR="005641F0" w:rsidRDefault="005641F0" w:rsidP="005641F0">
      <w:pPr>
        <w:pStyle w:val="SubStepNum"/>
        <w:ind w:left="1080"/>
      </w:pPr>
    </w:p>
    <w:p w14:paraId="5371E8E9" w14:textId="77777777" w:rsidR="005641F0" w:rsidRDefault="005641F0" w:rsidP="005641F0">
      <w:pPr>
        <w:pStyle w:val="SubStepNum"/>
        <w:ind w:left="1080"/>
      </w:pPr>
    </w:p>
    <w:p w14:paraId="5371E8EA" w14:textId="77777777" w:rsidR="005641F0" w:rsidRDefault="005641F0" w:rsidP="005641F0">
      <w:pPr>
        <w:pStyle w:val="SubStepNum"/>
        <w:ind w:left="1080"/>
      </w:pPr>
    </w:p>
    <w:p w14:paraId="5371E8EB" w14:textId="77777777" w:rsidR="005641F0" w:rsidRDefault="005641F0" w:rsidP="005641F0">
      <w:pPr>
        <w:pStyle w:val="SubStepNum"/>
        <w:ind w:left="1080"/>
      </w:pPr>
    </w:p>
    <w:p w14:paraId="5371E8EC" w14:textId="77777777" w:rsidR="005641F0" w:rsidRDefault="005641F0" w:rsidP="005641F0">
      <w:pPr>
        <w:pStyle w:val="SubStepNum"/>
        <w:ind w:left="1080"/>
      </w:pPr>
    </w:p>
    <w:p w14:paraId="5371E8ED" w14:textId="77777777" w:rsidR="005641F0" w:rsidRDefault="005641F0" w:rsidP="005641F0">
      <w:pPr>
        <w:pStyle w:val="SubStepNum"/>
        <w:ind w:left="1080"/>
      </w:pPr>
    </w:p>
    <w:p w14:paraId="5371E8EE" w14:textId="77777777" w:rsidR="005641F0" w:rsidRDefault="005641F0" w:rsidP="005641F0">
      <w:pPr>
        <w:pStyle w:val="SubStepNum"/>
        <w:ind w:left="1080"/>
      </w:pPr>
    </w:p>
    <w:p w14:paraId="5371E8EF" w14:textId="77777777" w:rsidR="005641F0" w:rsidRDefault="005641F0" w:rsidP="005641F0">
      <w:pPr>
        <w:pStyle w:val="SubStepNum"/>
      </w:pPr>
      <w:r>
        <w:t>Revenir à la position</w:t>
      </w:r>
    </w:p>
    <w:p w14:paraId="5371E8F0" w14:textId="77777777" w:rsidR="005641F0" w:rsidRDefault="005641F0" w:rsidP="005641F0">
      <w:pPr>
        <w:pStyle w:val="SubStepNum"/>
        <w:ind w:left="1080"/>
      </w:pPr>
    </w:p>
    <w:p w14:paraId="5371E8F1" w14:textId="77777777" w:rsidR="005B71A6" w:rsidRDefault="005B71A6" w:rsidP="006833F5">
      <w:pPr>
        <w:spacing w:before="0" w:after="0" w:line="240" w:lineRule="auto"/>
        <w:rPr>
          <w:sz w:val="20"/>
        </w:rPr>
      </w:pPr>
      <w:r>
        <w:rPr>
          <w:noProof/>
          <w:sz w:val="20"/>
          <w:lang w:eastAsia="fr-CA"/>
        </w:rPr>
        <w:drawing>
          <wp:inline distT="0" distB="0" distL="0" distR="0" wp14:anchorId="5371E958" wp14:editId="5371E959">
            <wp:extent cx="4086860" cy="1009650"/>
            <wp:effectExtent l="19050" t="0" r="8890" b="0"/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71E8F2" w14:textId="2731527B" w:rsidR="005B71A6" w:rsidRDefault="005B71A6">
      <w:pPr>
        <w:spacing w:before="0" w:after="0" w:line="240" w:lineRule="auto"/>
        <w:rPr>
          <w:sz w:val="20"/>
        </w:rPr>
      </w:pPr>
    </w:p>
    <w:p w14:paraId="5371E8F3" w14:textId="77777777" w:rsidR="00122836" w:rsidRPr="0074547D" w:rsidRDefault="00122836" w:rsidP="00122836">
      <w:r w:rsidRPr="0074547D">
        <w:t>Aide supplémentaire</w:t>
      </w:r>
    </w:p>
    <w:p w14:paraId="5371E8F4" w14:textId="77777777" w:rsidR="00122836" w:rsidRPr="0074547D" w:rsidRDefault="00122836" w:rsidP="00122836">
      <w:r w:rsidRPr="0074547D">
        <w:t>http://forums.cnetfrance.fr/topic/1251211-windows-10--comment-mettre-en-francais-apres-la-mise-a-jour-9926/</w:t>
      </w:r>
    </w:p>
    <w:p w14:paraId="5371E8F5" w14:textId="77777777" w:rsidR="00122836" w:rsidRPr="0074547D" w:rsidRDefault="00122836" w:rsidP="00122836"/>
    <w:p w14:paraId="5371E8F6" w14:textId="77777777" w:rsidR="00122836" w:rsidRPr="0074547D" w:rsidRDefault="00122836" w:rsidP="00122836">
      <w:r w:rsidRPr="0074547D">
        <w:t>https://answers.microsoft.com/fr-fr/windows/forum/windows_10-other_settings/clavier-multilingue-fran%C3%A7ais-canada-windows/adaa3d44-77ba-4766-859b-da114473c2a0?auth=1</w:t>
      </w:r>
    </w:p>
    <w:p w14:paraId="5371E8F7" w14:textId="77777777" w:rsidR="00122836" w:rsidRPr="00F42E85" w:rsidRDefault="00122836" w:rsidP="00122836">
      <w:pPr>
        <w:rPr>
          <w:sz w:val="28"/>
          <w:szCs w:val="28"/>
        </w:rPr>
      </w:pPr>
    </w:p>
    <w:p w14:paraId="5371E8F8" w14:textId="77777777" w:rsidR="00122836" w:rsidRDefault="00122836" w:rsidP="006833F5">
      <w:pPr>
        <w:spacing w:before="0" w:after="0" w:line="240" w:lineRule="auto"/>
        <w:rPr>
          <w:sz w:val="20"/>
        </w:rPr>
      </w:pPr>
    </w:p>
    <w:p w14:paraId="5371E8F9" w14:textId="77777777" w:rsidR="005641F0" w:rsidRDefault="005641F0" w:rsidP="006833F5">
      <w:pPr>
        <w:spacing w:before="0" w:after="0" w:line="240" w:lineRule="auto"/>
        <w:rPr>
          <w:sz w:val="20"/>
        </w:rPr>
      </w:pPr>
    </w:p>
    <w:p w14:paraId="5371E8FA" w14:textId="77777777" w:rsidR="00773736" w:rsidRDefault="00773736" w:rsidP="006833F5">
      <w:pPr>
        <w:spacing w:before="0" w:after="0" w:line="240" w:lineRule="auto"/>
        <w:rPr>
          <w:sz w:val="20"/>
        </w:rPr>
      </w:pPr>
    </w:p>
    <w:p w14:paraId="5371E8FB" w14:textId="77777777" w:rsidR="00773736" w:rsidRDefault="00773736" w:rsidP="006833F5">
      <w:pPr>
        <w:spacing w:before="0" w:after="0" w:line="240" w:lineRule="auto"/>
        <w:rPr>
          <w:sz w:val="20"/>
        </w:rPr>
      </w:pPr>
    </w:p>
    <w:p w14:paraId="5371E8FC" w14:textId="77777777" w:rsidR="00773736" w:rsidRDefault="00773736" w:rsidP="006833F5">
      <w:pPr>
        <w:spacing w:before="0" w:after="0" w:line="240" w:lineRule="auto"/>
        <w:rPr>
          <w:sz w:val="20"/>
        </w:rPr>
      </w:pPr>
    </w:p>
    <w:p w14:paraId="5371E8FD" w14:textId="77777777" w:rsidR="00773736" w:rsidRDefault="00773736" w:rsidP="006833F5">
      <w:pPr>
        <w:spacing w:before="0" w:after="0" w:line="240" w:lineRule="auto"/>
        <w:rPr>
          <w:sz w:val="20"/>
        </w:rPr>
      </w:pPr>
    </w:p>
    <w:p w14:paraId="5371E8FE" w14:textId="23451DCA" w:rsidR="008C17C2" w:rsidRDefault="008C17C2">
      <w:pPr>
        <w:spacing w:before="0" w:after="0" w:line="240" w:lineRule="auto"/>
        <w:rPr>
          <w:sz w:val="20"/>
        </w:rPr>
      </w:pPr>
      <w:r>
        <w:rPr>
          <w:sz w:val="20"/>
        </w:rPr>
        <w:br w:type="page"/>
      </w:r>
    </w:p>
    <w:p w14:paraId="5359600A" w14:textId="7C821A6F" w:rsidR="0029641F" w:rsidRDefault="001D5AED" w:rsidP="008C17C2">
      <w:pPr>
        <w:pStyle w:val="SubStepAlpha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lastRenderedPageBreak/>
        <w:t xml:space="preserve">Vous devez remettre cette partie dans un fichier Word, sur Léa dans </w:t>
      </w:r>
      <w:r w:rsidR="000E63F8">
        <w:rPr>
          <w:b/>
          <w:bCs/>
          <w:sz w:val="28"/>
          <w:szCs w:val="32"/>
        </w:rPr>
        <w:t>travaux</w:t>
      </w:r>
      <w:r w:rsidR="00A238AE">
        <w:rPr>
          <w:b/>
          <w:bCs/>
          <w:sz w:val="28"/>
          <w:szCs w:val="32"/>
        </w:rPr>
        <w:t xml:space="preserve"> --</w:t>
      </w:r>
      <w:proofErr w:type="gramStart"/>
      <w:r w:rsidR="00A238AE">
        <w:rPr>
          <w:b/>
          <w:bCs/>
          <w:sz w:val="28"/>
          <w:szCs w:val="32"/>
        </w:rPr>
        <w:t>&gt;</w:t>
      </w:r>
      <w:r w:rsidR="000E63F8">
        <w:rPr>
          <w:b/>
          <w:bCs/>
          <w:sz w:val="28"/>
          <w:szCs w:val="32"/>
        </w:rPr>
        <w:t xml:space="preserve"> </w:t>
      </w:r>
      <w:r>
        <w:rPr>
          <w:b/>
          <w:bCs/>
          <w:sz w:val="28"/>
          <w:szCs w:val="32"/>
        </w:rPr>
        <w:t xml:space="preserve"> </w:t>
      </w:r>
      <w:r w:rsidR="0029641F" w:rsidRPr="0029641F">
        <w:rPr>
          <w:b/>
          <w:bCs/>
          <w:sz w:val="28"/>
          <w:szCs w:val="32"/>
        </w:rPr>
        <w:t>Travail</w:t>
      </w:r>
      <w:proofErr w:type="gramEnd"/>
      <w:r w:rsidR="0029641F" w:rsidRPr="0029641F">
        <w:rPr>
          <w:b/>
          <w:bCs/>
          <w:sz w:val="28"/>
          <w:szCs w:val="32"/>
        </w:rPr>
        <w:t xml:space="preserve"> pratique 1 : Installation de Windows 10</w:t>
      </w:r>
    </w:p>
    <w:p w14:paraId="1EB71BB3" w14:textId="77777777" w:rsidR="0029641F" w:rsidRDefault="0029641F" w:rsidP="008C17C2">
      <w:pPr>
        <w:pStyle w:val="SubStepAlpha"/>
        <w:rPr>
          <w:b/>
          <w:bCs/>
          <w:sz w:val="28"/>
          <w:szCs w:val="32"/>
        </w:rPr>
      </w:pPr>
    </w:p>
    <w:p w14:paraId="38462411" w14:textId="26C640F7" w:rsidR="008C17C2" w:rsidRPr="00F92B59" w:rsidRDefault="008C17C2" w:rsidP="008C17C2">
      <w:pPr>
        <w:pStyle w:val="SubStepAlpha"/>
        <w:rPr>
          <w:b/>
          <w:bCs/>
          <w:sz w:val="28"/>
          <w:szCs w:val="32"/>
        </w:rPr>
      </w:pPr>
      <w:r w:rsidRPr="00F92B59">
        <w:rPr>
          <w:b/>
          <w:bCs/>
          <w:sz w:val="28"/>
          <w:szCs w:val="32"/>
        </w:rPr>
        <w:t>Répondez au</w:t>
      </w:r>
      <w:r>
        <w:rPr>
          <w:b/>
          <w:bCs/>
          <w:sz w:val="28"/>
          <w:szCs w:val="32"/>
        </w:rPr>
        <w:t>x</w:t>
      </w:r>
      <w:r w:rsidRPr="00F92B59">
        <w:rPr>
          <w:b/>
          <w:bCs/>
          <w:sz w:val="28"/>
          <w:szCs w:val="32"/>
        </w:rPr>
        <w:t xml:space="preserve"> question</w:t>
      </w:r>
      <w:r>
        <w:rPr>
          <w:b/>
          <w:bCs/>
          <w:sz w:val="28"/>
          <w:szCs w:val="32"/>
        </w:rPr>
        <w:t>s</w:t>
      </w:r>
      <w:r w:rsidRPr="00F92B59">
        <w:rPr>
          <w:b/>
          <w:bCs/>
          <w:sz w:val="28"/>
          <w:szCs w:val="32"/>
        </w:rPr>
        <w:t xml:space="preserve"> suivantes :</w:t>
      </w:r>
    </w:p>
    <w:p w14:paraId="75E25F6A" w14:textId="235A6975" w:rsidR="008C17C2" w:rsidRPr="00B54FC0" w:rsidRDefault="008C17C2" w:rsidP="00A238AE">
      <w:pPr>
        <w:pStyle w:val="SubStepAlpha"/>
        <w:numPr>
          <w:ilvl w:val="1"/>
          <w:numId w:val="5"/>
        </w:numPr>
      </w:pPr>
      <w:r>
        <w:rPr>
          <w:szCs w:val="20"/>
        </w:rPr>
        <w:t xml:space="preserve">Selon vous, quels sont les avantages d’utiliser interrompe </w:t>
      </w:r>
      <w:r w:rsidR="00A238AE">
        <w:rPr>
          <w:szCs w:val="20"/>
        </w:rPr>
        <w:t>quand vous terminé de travailler sur votre VM plut</w:t>
      </w:r>
      <w:r w:rsidR="00A238AE">
        <w:t xml:space="preserve">ôt </w:t>
      </w:r>
      <w:proofErr w:type="gramStart"/>
      <w:r w:rsidR="00A238AE">
        <w:t>que arrêter</w:t>
      </w:r>
      <w:proofErr w:type="gramEnd"/>
      <w:r w:rsidR="00A238AE">
        <w:t xml:space="preserve"> </w:t>
      </w:r>
      <w:r w:rsidRPr="00A238AE">
        <w:rPr>
          <w:szCs w:val="20"/>
        </w:rPr>
        <w:t xml:space="preserve">? </w:t>
      </w:r>
    </w:p>
    <w:p w14:paraId="08734B0A" w14:textId="77777777" w:rsidR="008C17C2" w:rsidRPr="004B4B12" w:rsidRDefault="008C17C2" w:rsidP="008C17C2">
      <w:pPr>
        <w:pStyle w:val="SubStepAlpha"/>
        <w:numPr>
          <w:ilvl w:val="1"/>
          <w:numId w:val="5"/>
        </w:numPr>
      </w:pPr>
      <w:r>
        <w:rPr>
          <w:szCs w:val="20"/>
        </w:rPr>
        <w:t>Démarrez votre VM et connectez-vous. Vérifier l’espace disques utilisé ________________</w:t>
      </w:r>
    </w:p>
    <w:p w14:paraId="4A1276E7" w14:textId="77777777" w:rsidR="008C17C2" w:rsidRPr="004B4B12" w:rsidRDefault="008C17C2" w:rsidP="008C17C2">
      <w:pPr>
        <w:pStyle w:val="SubStepAlpha"/>
        <w:numPr>
          <w:ilvl w:val="1"/>
          <w:numId w:val="5"/>
        </w:numPr>
      </w:pPr>
      <w:r>
        <w:rPr>
          <w:szCs w:val="20"/>
        </w:rPr>
        <w:t xml:space="preserve">Utiliser la Gestion de disque (Démarrer, bouton droit souris, Gestion des disques) pour répondes à ces questions, : </w:t>
      </w:r>
    </w:p>
    <w:p w14:paraId="41686591" w14:textId="77777777" w:rsidR="008C17C2" w:rsidRDefault="008C17C2" w:rsidP="008C17C2">
      <w:pPr>
        <w:pStyle w:val="SubStepAlpha"/>
        <w:numPr>
          <w:ilvl w:val="2"/>
          <w:numId w:val="5"/>
        </w:numPr>
      </w:pPr>
      <w:r>
        <w:t>Combien de disque à votre machine virtuelle</w:t>
      </w:r>
      <w:proofErr w:type="gramStart"/>
      <w:r>
        <w:t xml:space="preserve"> ?_</w:t>
      </w:r>
      <w:proofErr w:type="gramEnd"/>
      <w:r>
        <w:t>______________</w:t>
      </w:r>
    </w:p>
    <w:p w14:paraId="5D0D49DC" w14:textId="77777777" w:rsidR="008C17C2" w:rsidRDefault="008C17C2" w:rsidP="008C17C2">
      <w:pPr>
        <w:pStyle w:val="SubStepAlpha"/>
        <w:numPr>
          <w:ilvl w:val="2"/>
          <w:numId w:val="5"/>
        </w:numPr>
      </w:pPr>
      <w:r>
        <w:t>Combien de partition à votre disque 0</w:t>
      </w:r>
      <w:proofErr w:type="gramStart"/>
      <w:r>
        <w:t xml:space="preserve"> ?_</w:t>
      </w:r>
      <w:proofErr w:type="gramEnd"/>
      <w:r>
        <w:t>___________</w:t>
      </w:r>
    </w:p>
    <w:p w14:paraId="61D7631F" w14:textId="77777777" w:rsidR="008C17C2" w:rsidRDefault="008C17C2" w:rsidP="008C17C2">
      <w:pPr>
        <w:pStyle w:val="SubStepAlpha"/>
        <w:numPr>
          <w:ilvl w:val="2"/>
          <w:numId w:val="5"/>
        </w:numPr>
      </w:pPr>
      <w:r>
        <w:t xml:space="preserve">Remplissez le tableau des partitions : </w:t>
      </w:r>
    </w:p>
    <w:tbl>
      <w:tblPr>
        <w:tblStyle w:val="Grilledutableau"/>
        <w:tblW w:w="0" w:type="auto"/>
        <w:tblInd w:w="1080" w:type="dxa"/>
        <w:tblLook w:val="04A0" w:firstRow="1" w:lastRow="0" w:firstColumn="1" w:lastColumn="0" w:noHBand="0" w:noVBand="1"/>
      </w:tblPr>
      <w:tblGrid>
        <w:gridCol w:w="1521"/>
        <w:gridCol w:w="1474"/>
        <w:gridCol w:w="2072"/>
        <w:gridCol w:w="1972"/>
        <w:gridCol w:w="1951"/>
      </w:tblGrid>
      <w:tr w:rsidR="008C17C2" w14:paraId="7C07CAD8" w14:textId="77777777" w:rsidTr="002F567E">
        <w:tc>
          <w:tcPr>
            <w:tcW w:w="1521" w:type="dxa"/>
          </w:tcPr>
          <w:p w14:paraId="1F02932D" w14:textId="77777777" w:rsidR="008C17C2" w:rsidRDefault="008C17C2" w:rsidP="002F567E">
            <w:pPr>
              <w:pStyle w:val="SubStepAlpha"/>
            </w:pPr>
            <w:r>
              <w:t>Volume</w:t>
            </w:r>
          </w:p>
        </w:tc>
        <w:tc>
          <w:tcPr>
            <w:tcW w:w="1474" w:type="dxa"/>
          </w:tcPr>
          <w:p w14:paraId="40D4E2F0" w14:textId="77777777" w:rsidR="008C17C2" w:rsidRDefault="008C17C2" w:rsidP="002F567E">
            <w:pPr>
              <w:pStyle w:val="SubStepAlpha"/>
            </w:pPr>
            <w:r>
              <w:t>Type</w:t>
            </w:r>
          </w:p>
        </w:tc>
        <w:tc>
          <w:tcPr>
            <w:tcW w:w="2072" w:type="dxa"/>
          </w:tcPr>
          <w:p w14:paraId="4212F6DE" w14:textId="77777777" w:rsidR="008C17C2" w:rsidRDefault="008C17C2" w:rsidP="002F567E">
            <w:pPr>
              <w:pStyle w:val="SubStepAlpha"/>
            </w:pPr>
            <w:r>
              <w:t>Système de fichier</w:t>
            </w:r>
          </w:p>
        </w:tc>
        <w:tc>
          <w:tcPr>
            <w:tcW w:w="1972" w:type="dxa"/>
          </w:tcPr>
          <w:p w14:paraId="6C9568C7" w14:textId="77777777" w:rsidR="008C17C2" w:rsidRDefault="008C17C2" w:rsidP="002F567E">
            <w:pPr>
              <w:pStyle w:val="SubStepAlpha"/>
            </w:pPr>
            <w:r>
              <w:t>Capacité</w:t>
            </w:r>
          </w:p>
        </w:tc>
        <w:tc>
          <w:tcPr>
            <w:tcW w:w="1951" w:type="dxa"/>
          </w:tcPr>
          <w:p w14:paraId="3AE19B18" w14:textId="77777777" w:rsidR="008C17C2" w:rsidRDefault="008C17C2" w:rsidP="002F567E">
            <w:pPr>
              <w:pStyle w:val="SubStepAlpha"/>
            </w:pPr>
            <w:r>
              <w:t>Statut</w:t>
            </w:r>
          </w:p>
        </w:tc>
      </w:tr>
      <w:tr w:rsidR="008C17C2" w14:paraId="4472E11A" w14:textId="77777777" w:rsidTr="002F567E">
        <w:tc>
          <w:tcPr>
            <w:tcW w:w="1521" w:type="dxa"/>
          </w:tcPr>
          <w:p w14:paraId="51FDCC95" w14:textId="77777777" w:rsidR="008C17C2" w:rsidRDefault="008C17C2" w:rsidP="002F567E">
            <w:pPr>
              <w:pStyle w:val="SubStepAlpha"/>
            </w:pPr>
          </w:p>
        </w:tc>
        <w:tc>
          <w:tcPr>
            <w:tcW w:w="1474" w:type="dxa"/>
          </w:tcPr>
          <w:p w14:paraId="109E63BF" w14:textId="77777777" w:rsidR="008C17C2" w:rsidRDefault="008C17C2" w:rsidP="002F567E">
            <w:pPr>
              <w:pStyle w:val="SubStepAlpha"/>
            </w:pPr>
          </w:p>
        </w:tc>
        <w:tc>
          <w:tcPr>
            <w:tcW w:w="2072" w:type="dxa"/>
          </w:tcPr>
          <w:p w14:paraId="27655448" w14:textId="77777777" w:rsidR="008C17C2" w:rsidRDefault="008C17C2" w:rsidP="002F567E">
            <w:pPr>
              <w:pStyle w:val="SubStepAlpha"/>
            </w:pPr>
          </w:p>
        </w:tc>
        <w:tc>
          <w:tcPr>
            <w:tcW w:w="1972" w:type="dxa"/>
          </w:tcPr>
          <w:p w14:paraId="755F02FA" w14:textId="77777777" w:rsidR="008C17C2" w:rsidRDefault="008C17C2" w:rsidP="002F567E">
            <w:pPr>
              <w:pStyle w:val="SubStepAlpha"/>
            </w:pPr>
          </w:p>
        </w:tc>
        <w:tc>
          <w:tcPr>
            <w:tcW w:w="1951" w:type="dxa"/>
          </w:tcPr>
          <w:p w14:paraId="59023332" w14:textId="77777777" w:rsidR="008C17C2" w:rsidRDefault="008C17C2" w:rsidP="002F567E">
            <w:pPr>
              <w:pStyle w:val="SubStepAlpha"/>
            </w:pPr>
          </w:p>
        </w:tc>
      </w:tr>
      <w:tr w:rsidR="008C17C2" w14:paraId="4E05A3D1" w14:textId="77777777" w:rsidTr="002F567E">
        <w:tc>
          <w:tcPr>
            <w:tcW w:w="1521" w:type="dxa"/>
          </w:tcPr>
          <w:p w14:paraId="0632776B" w14:textId="77777777" w:rsidR="008C17C2" w:rsidRDefault="008C17C2" w:rsidP="002F567E">
            <w:pPr>
              <w:pStyle w:val="SubStepAlpha"/>
            </w:pPr>
          </w:p>
        </w:tc>
        <w:tc>
          <w:tcPr>
            <w:tcW w:w="1474" w:type="dxa"/>
          </w:tcPr>
          <w:p w14:paraId="591BF699" w14:textId="77777777" w:rsidR="008C17C2" w:rsidRDefault="008C17C2" w:rsidP="002F567E">
            <w:pPr>
              <w:pStyle w:val="SubStepAlpha"/>
            </w:pPr>
          </w:p>
        </w:tc>
        <w:tc>
          <w:tcPr>
            <w:tcW w:w="2072" w:type="dxa"/>
          </w:tcPr>
          <w:p w14:paraId="20D0244D" w14:textId="77777777" w:rsidR="008C17C2" w:rsidRDefault="008C17C2" w:rsidP="002F567E">
            <w:pPr>
              <w:pStyle w:val="SubStepAlpha"/>
            </w:pPr>
          </w:p>
        </w:tc>
        <w:tc>
          <w:tcPr>
            <w:tcW w:w="1972" w:type="dxa"/>
          </w:tcPr>
          <w:p w14:paraId="6C0D53D8" w14:textId="77777777" w:rsidR="008C17C2" w:rsidRDefault="008C17C2" w:rsidP="002F567E">
            <w:pPr>
              <w:pStyle w:val="SubStepAlpha"/>
            </w:pPr>
          </w:p>
        </w:tc>
        <w:tc>
          <w:tcPr>
            <w:tcW w:w="1951" w:type="dxa"/>
          </w:tcPr>
          <w:p w14:paraId="5656764F" w14:textId="77777777" w:rsidR="008C17C2" w:rsidRDefault="008C17C2" w:rsidP="002F567E">
            <w:pPr>
              <w:pStyle w:val="SubStepAlpha"/>
            </w:pPr>
          </w:p>
        </w:tc>
      </w:tr>
      <w:tr w:rsidR="008C17C2" w14:paraId="5EE53FBC" w14:textId="77777777" w:rsidTr="002F567E">
        <w:tc>
          <w:tcPr>
            <w:tcW w:w="1521" w:type="dxa"/>
          </w:tcPr>
          <w:p w14:paraId="496A7113" w14:textId="77777777" w:rsidR="008C17C2" w:rsidRDefault="008C17C2" w:rsidP="002F567E">
            <w:pPr>
              <w:pStyle w:val="SubStepAlpha"/>
            </w:pPr>
          </w:p>
        </w:tc>
        <w:tc>
          <w:tcPr>
            <w:tcW w:w="1474" w:type="dxa"/>
          </w:tcPr>
          <w:p w14:paraId="1380D22D" w14:textId="77777777" w:rsidR="008C17C2" w:rsidRDefault="008C17C2" w:rsidP="002F567E">
            <w:pPr>
              <w:pStyle w:val="SubStepAlpha"/>
            </w:pPr>
          </w:p>
        </w:tc>
        <w:tc>
          <w:tcPr>
            <w:tcW w:w="2072" w:type="dxa"/>
          </w:tcPr>
          <w:p w14:paraId="500BCDE1" w14:textId="77777777" w:rsidR="008C17C2" w:rsidRDefault="008C17C2" w:rsidP="002F567E">
            <w:pPr>
              <w:pStyle w:val="SubStepAlpha"/>
            </w:pPr>
          </w:p>
        </w:tc>
        <w:tc>
          <w:tcPr>
            <w:tcW w:w="1972" w:type="dxa"/>
          </w:tcPr>
          <w:p w14:paraId="6FE62027" w14:textId="77777777" w:rsidR="008C17C2" w:rsidRDefault="008C17C2" w:rsidP="002F567E">
            <w:pPr>
              <w:pStyle w:val="SubStepAlpha"/>
            </w:pPr>
          </w:p>
        </w:tc>
        <w:tc>
          <w:tcPr>
            <w:tcW w:w="1951" w:type="dxa"/>
          </w:tcPr>
          <w:p w14:paraId="6A6C7C30" w14:textId="77777777" w:rsidR="008C17C2" w:rsidRDefault="008C17C2" w:rsidP="002F567E">
            <w:pPr>
              <w:pStyle w:val="SubStepAlpha"/>
            </w:pPr>
          </w:p>
        </w:tc>
      </w:tr>
      <w:tr w:rsidR="008C17C2" w14:paraId="5EC451BC" w14:textId="77777777" w:rsidTr="002F567E">
        <w:tc>
          <w:tcPr>
            <w:tcW w:w="1521" w:type="dxa"/>
          </w:tcPr>
          <w:p w14:paraId="1BCB0AA2" w14:textId="77777777" w:rsidR="008C17C2" w:rsidRDefault="008C17C2" w:rsidP="002F567E">
            <w:pPr>
              <w:pStyle w:val="SubStepAlpha"/>
            </w:pPr>
          </w:p>
        </w:tc>
        <w:tc>
          <w:tcPr>
            <w:tcW w:w="1474" w:type="dxa"/>
          </w:tcPr>
          <w:p w14:paraId="57639B94" w14:textId="77777777" w:rsidR="008C17C2" w:rsidRDefault="008C17C2" w:rsidP="002F567E">
            <w:pPr>
              <w:pStyle w:val="SubStepAlpha"/>
            </w:pPr>
          </w:p>
        </w:tc>
        <w:tc>
          <w:tcPr>
            <w:tcW w:w="2072" w:type="dxa"/>
          </w:tcPr>
          <w:p w14:paraId="2354557C" w14:textId="77777777" w:rsidR="008C17C2" w:rsidRDefault="008C17C2" w:rsidP="002F567E">
            <w:pPr>
              <w:pStyle w:val="SubStepAlpha"/>
            </w:pPr>
          </w:p>
        </w:tc>
        <w:tc>
          <w:tcPr>
            <w:tcW w:w="1972" w:type="dxa"/>
          </w:tcPr>
          <w:p w14:paraId="75602BEB" w14:textId="77777777" w:rsidR="008C17C2" w:rsidRDefault="008C17C2" w:rsidP="002F567E">
            <w:pPr>
              <w:pStyle w:val="SubStepAlpha"/>
            </w:pPr>
          </w:p>
        </w:tc>
        <w:tc>
          <w:tcPr>
            <w:tcW w:w="1951" w:type="dxa"/>
          </w:tcPr>
          <w:p w14:paraId="0581C738" w14:textId="77777777" w:rsidR="008C17C2" w:rsidRDefault="008C17C2" w:rsidP="002F567E">
            <w:pPr>
              <w:pStyle w:val="SubStepAlpha"/>
            </w:pPr>
          </w:p>
        </w:tc>
      </w:tr>
    </w:tbl>
    <w:p w14:paraId="2C808173" w14:textId="77777777" w:rsidR="008C17C2" w:rsidRPr="00FF221F" w:rsidRDefault="008C17C2" w:rsidP="008C17C2">
      <w:pPr>
        <w:pStyle w:val="SubStepAlpha"/>
        <w:ind w:left="1080"/>
      </w:pPr>
    </w:p>
    <w:p w14:paraId="58F2DEAF" w14:textId="77777777" w:rsidR="008C17C2" w:rsidRPr="00FF221F" w:rsidRDefault="008C17C2" w:rsidP="008C17C2">
      <w:pPr>
        <w:pStyle w:val="SubStepAlpha"/>
        <w:numPr>
          <w:ilvl w:val="1"/>
          <w:numId w:val="5"/>
        </w:numPr>
      </w:pPr>
      <w:r>
        <w:rPr>
          <w:szCs w:val="20"/>
        </w:rPr>
        <w:t xml:space="preserve">Est-ce que votre machine virtuelle à assez de mémoire vive ? </w:t>
      </w:r>
    </w:p>
    <w:p w14:paraId="7855CB78" w14:textId="77777777" w:rsidR="008C17C2" w:rsidRPr="00F92B59" w:rsidRDefault="008C17C2" w:rsidP="008C17C2">
      <w:pPr>
        <w:pStyle w:val="SubStepAlpha"/>
        <w:numPr>
          <w:ilvl w:val="1"/>
          <w:numId w:val="5"/>
        </w:numPr>
      </w:pPr>
      <w:r>
        <w:rPr>
          <w:szCs w:val="20"/>
        </w:rPr>
        <w:t>Avez-vous une solution à proposer s’il n’y a pas assez d’espace disque ?</w:t>
      </w:r>
    </w:p>
    <w:p w14:paraId="0E6BAA04" w14:textId="77777777" w:rsidR="008C17C2" w:rsidRPr="0085481B" w:rsidRDefault="008C17C2" w:rsidP="008C17C2">
      <w:pPr>
        <w:pStyle w:val="SubStepAlpha"/>
        <w:numPr>
          <w:ilvl w:val="1"/>
          <w:numId w:val="5"/>
        </w:numPr>
      </w:pPr>
      <w:r>
        <w:rPr>
          <w:szCs w:val="20"/>
        </w:rPr>
        <w:t>Avez-vous une solution à proposer s’il n’y a pas assez de mémoire vive ?</w:t>
      </w:r>
    </w:p>
    <w:p w14:paraId="536612D3" w14:textId="77777777" w:rsidR="008C17C2" w:rsidRPr="00F92B59" w:rsidRDefault="008C17C2" w:rsidP="008C17C2">
      <w:pPr>
        <w:pStyle w:val="SubStepAlpha"/>
        <w:numPr>
          <w:ilvl w:val="1"/>
          <w:numId w:val="5"/>
        </w:numPr>
      </w:pPr>
      <w:r>
        <w:rPr>
          <w:szCs w:val="20"/>
        </w:rPr>
        <w:t>Qu’elle le micro logicielle utilisé par votre machine virtuelle ?</w:t>
      </w:r>
    </w:p>
    <w:p w14:paraId="4C29D448" w14:textId="77777777" w:rsidR="00C40223" w:rsidRDefault="00C40223" w:rsidP="00C40223">
      <w:pPr>
        <w:pStyle w:val="Titre1"/>
        <w:ind w:left="720"/>
      </w:pPr>
    </w:p>
    <w:p w14:paraId="503F88D5" w14:textId="77777777" w:rsidR="00C40223" w:rsidRDefault="00C40223" w:rsidP="00C40223">
      <w:pPr>
        <w:pStyle w:val="Titre1"/>
        <w:numPr>
          <w:ilvl w:val="0"/>
          <w:numId w:val="3"/>
        </w:numPr>
        <w:ind w:left="720" w:hanging="360"/>
      </w:pPr>
    </w:p>
    <w:p w14:paraId="3DDA4B7C" w14:textId="7BC1AE10" w:rsidR="00C40223" w:rsidRPr="00C92A7E" w:rsidRDefault="00C40223" w:rsidP="00C40223">
      <w:pPr>
        <w:pStyle w:val="Titre1"/>
        <w:numPr>
          <w:ilvl w:val="0"/>
          <w:numId w:val="3"/>
        </w:numPr>
        <w:ind w:left="720" w:hanging="360"/>
      </w:pPr>
      <w:r>
        <w:t>Évaluations</w:t>
      </w:r>
    </w:p>
    <w:tbl>
      <w:tblPr>
        <w:tblStyle w:val="Grilledutableau"/>
        <w:tblW w:w="0" w:type="auto"/>
        <w:tblInd w:w="360" w:type="dxa"/>
        <w:tblLook w:val="04A0" w:firstRow="1" w:lastRow="0" w:firstColumn="1" w:lastColumn="0" w:noHBand="0" w:noVBand="1"/>
      </w:tblPr>
      <w:tblGrid>
        <w:gridCol w:w="4867"/>
        <w:gridCol w:w="1338"/>
      </w:tblGrid>
      <w:tr w:rsidR="00C40223" w14:paraId="60B62568" w14:textId="77777777" w:rsidTr="002F567E">
        <w:tc>
          <w:tcPr>
            <w:tcW w:w="4867" w:type="dxa"/>
          </w:tcPr>
          <w:p w14:paraId="7A8EA005" w14:textId="77777777" w:rsidR="00C40223" w:rsidRPr="0036363F" w:rsidRDefault="00C40223" w:rsidP="002F567E">
            <w:pPr>
              <w:pStyle w:val="BodyTextL25"/>
              <w:ind w:left="0"/>
              <w:rPr>
                <w:b/>
              </w:rPr>
            </w:pPr>
            <w:r w:rsidRPr="0036363F">
              <w:rPr>
                <w:b/>
              </w:rPr>
              <w:t>Items</w:t>
            </w:r>
          </w:p>
        </w:tc>
        <w:tc>
          <w:tcPr>
            <w:tcW w:w="1338" w:type="dxa"/>
          </w:tcPr>
          <w:p w14:paraId="4C9DE710" w14:textId="77777777" w:rsidR="00C40223" w:rsidRPr="0036363F" w:rsidRDefault="00C40223" w:rsidP="002F567E">
            <w:pPr>
              <w:pStyle w:val="BodyTextL25"/>
              <w:ind w:left="0"/>
              <w:rPr>
                <w:b/>
              </w:rPr>
            </w:pPr>
            <w:r w:rsidRPr="0036363F">
              <w:rPr>
                <w:b/>
              </w:rPr>
              <w:t>Points</w:t>
            </w:r>
          </w:p>
        </w:tc>
      </w:tr>
      <w:tr w:rsidR="00C40223" w14:paraId="1FD59AAC" w14:textId="77777777" w:rsidTr="002F567E">
        <w:tc>
          <w:tcPr>
            <w:tcW w:w="4867" w:type="dxa"/>
          </w:tcPr>
          <w:p w14:paraId="46C5E364" w14:textId="77777777" w:rsidR="00C40223" w:rsidRDefault="00C40223" w:rsidP="002F567E">
            <w:pPr>
              <w:pStyle w:val="BodyTextL25"/>
              <w:ind w:left="0"/>
            </w:pPr>
            <w:r>
              <w:t>Nom et répertoire de la VM (1 points)</w:t>
            </w:r>
          </w:p>
        </w:tc>
        <w:tc>
          <w:tcPr>
            <w:tcW w:w="1338" w:type="dxa"/>
          </w:tcPr>
          <w:p w14:paraId="30B160A6" w14:textId="77777777" w:rsidR="00C40223" w:rsidRDefault="00C40223" w:rsidP="002F567E">
            <w:pPr>
              <w:pStyle w:val="BodyTextL25"/>
              <w:ind w:left="0"/>
            </w:pPr>
          </w:p>
        </w:tc>
      </w:tr>
      <w:tr w:rsidR="00C40223" w14:paraId="355B57BE" w14:textId="77777777" w:rsidTr="002F567E">
        <w:tc>
          <w:tcPr>
            <w:tcW w:w="4867" w:type="dxa"/>
          </w:tcPr>
          <w:p w14:paraId="609B6E35" w14:textId="77777777" w:rsidR="00C40223" w:rsidRDefault="00C40223" w:rsidP="002F567E">
            <w:pPr>
              <w:pStyle w:val="BodyTextL25"/>
              <w:ind w:left="0"/>
            </w:pPr>
            <w:r>
              <w:t>Disque dur dynamique (1 point)</w:t>
            </w:r>
          </w:p>
        </w:tc>
        <w:tc>
          <w:tcPr>
            <w:tcW w:w="1338" w:type="dxa"/>
          </w:tcPr>
          <w:p w14:paraId="45DFCA29" w14:textId="77777777" w:rsidR="00C40223" w:rsidRDefault="00C40223" w:rsidP="002F567E">
            <w:pPr>
              <w:pStyle w:val="BodyTextL25"/>
              <w:ind w:left="0"/>
            </w:pPr>
          </w:p>
        </w:tc>
      </w:tr>
      <w:tr w:rsidR="00C40223" w14:paraId="43B766F1" w14:textId="77777777" w:rsidTr="002F567E">
        <w:tc>
          <w:tcPr>
            <w:tcW w:w="4867" w:type="dxa"/>
          </w:tcPr>
          <w:p w14:paraId="0C41ED7E" w14:textId="77777777" w:rsidR="00C40223" w:rsidRDefault="00C40223" w:rsidP="002F567E">
            <w:pPr>
              <w:pStyle w:val="BodyTextL25"/>
              <w:ind w:left="0"/>
            </w:pPr>
            <w:r w:rsidRPr="00001B8F">
              <w:rPr>
                <w:bCs/>
              </w:rPr>
              <w:t>Questions (</w:t>
            </w:r>
            <w:r>
              <w:rPr>
                <w:bCs/>
              </w:rPr>
              <w:t>8</w:t>
            </w:r>
            <w:r w:rsidRPr="00001B8F">
              <w:rPr>
                <w:bCs/>
              </w:rPr>
              <w:t xml:space="preserve"> points)</w:t>
            </w:r>
          </w:p>
        </w:tc>
        <w:tc>
          <w:tcPr>
            <w:tcW w:w="1338" w:type="dxa"/>
          </w:tcPr>
          <w:p w14:paraId="5840A99A" w14:textId="77777777" w:rsidR="00C40223" w:rsidRDefault="00C40223" w:rsidP="002F567E">
            <w:pPr>
              <w:pStyle w:val="BodyTextL25"/>
              <w:ind w:left="0"/>
            </w:pPr>
          </w:p>
        </w:tc>
      </w:tr>
      <w:tr w:rsidR="00C40223" w14:paraId="004A2839" w14:textId="77777777" w:rsidTr="002F567E">
        <w:tc>
          <w:tcPr>
            <w:tcW w:w="4867" w:type="dxa"/>
          </w:tcPr>
          <w:p w14:paraId="6DF4F7E6" w14:textId="77777777" w:rsidR="00C40223" w:rsidRPr="00001B8F" w:rsidRDefault="00C40223" w:rsidP="002F567E">
            <w:pPr>
              <w:pStyle w:val="BodyTextL25"/>
              <w:ind w:left="0"/>
              <w:rPr>
                <w:bCs/>
              </w:rPr>
            </w:pPr>
            <w:r w:rsidRPr="00DE03FA">
              <w:rPr>
                <w:b/>
              </w:rPr>
              <w:t>Total</w:t>
            </w:r>
            <w:r>
              <w:rPr>
                <w:b/>
              </w:rPr>
              <w:t xml:space="preserve"> (10 points)</w:t>
            </w:r>
            <w:r w:rsidRPr="00DE03FA">
              <w:rPr>
                <w:b/>
              </w:rPr>
              <w:t> :</w:t>
            </w:r>
          </w:p>
        </w:tc>
        <w:tc>
          <w:tcPr>
            <w:tcW w:w="1338" w:type="dxa"/>
          </w:tcPr>
          <w:p w14:paraId="69D73647" w14:textId="77777777" w:rsidR="00C40223" w:rsidRDefault="00C40223" w:rsidP="002F567E">
            <w:pPr>
              <w:pStyle w:val="BodyTextL25"/>
              <w:ind w:left="0"/>
            </w:pPr>
          </w:p>
        </w:tc>
      </w:tr>
    </w:tbl>
    <w:p w14:paraId="2D9495DE" w14:textId="77777777" w:rsidR="00773736" w:rsidRPr="006833F5" w:rsidRDefault="00773736" w:rsidP="006833F5">
      <w:pPr>
        <w:spacing w:before="0" w:after="0" w:line="240" w:lineRule="auto"/>
        <w:rPr>
          <w:sz w:val="20"/>
        </w:rPr>
      </w:pPr>
    </w:p>
    <w:sectPr w:rsidR="00773736" w:rsidRPr="006833F5" w:rsidSect="00386746">
      <w:headerReference w:type="default" r:id="rId50"/>
      <w:footerReference w:type="default" r:id="rId51"/>
      <w:headerReference w:type="first" r:id="rId52"/>
      <w:footerReference w:type="first" r:id="rId53"/>
      <w:pgSz w:w="12240" w:h="15840" w:code="1"/>
      <w:pgMar w:top="1526" w:right="1080" w:bottom="1296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BB07F7" w14:textId="77777777" w:rsidR="00E825F8" w:rsidRDefault="00E825F8" w:rsidP="00710659">
      <w:pPr>
        <w:spacing w:after="0" w:line="240" w:lineRule="auto"/>
      </w:pPr>
      <w:r>
        <w:separator/>
      </w:r>
    </w:p>
    <w:p w14:paraId="692D8291" w14:textId="77777777" w:rsidR="00E825F8" w:rsidRDefault="00E825F8"/>
  </w:endnote>
  <w:endnote w:type="continuationSeparator" w:id="0">
    <w:p w14:paraId="4914B94F" w14:textId="77777777" w:rsidR="00E825F8" w:rsidRDefault="00E825F8" w:rsidP="00710659">
      <w:pPr>
        <w:spacing w:after="0" w:line="240" w:lineRule="auto"/>
      </w:pPr>
      <w:r>
        <w:continuationSeparator/>
      </w:r>
    </w:p>
    <w:p w14:paraId="3B15E098" w14:textId="77777777" w:rsidR="00E825F8" w:rsidRDefault="00E825F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71E963" w14:textId="630C56AB" w:rsidR="00926CB2" w:rsidRPr="00882B63" w:rsidRDefault="008E00D5" w:rsidP="00E859E3">
    <w:pPr>
      <w:pStyle w:val="Pieddepage"/>
      <w:rPr>
        <w:szCs w:val="16"/>
      </w:rPr>
    </w:pPr>
    <w:r>
      <w:tab/>
    </w:r>
    <w:r w:rsidR="002126B7">
      <w:tab/>
    </w:r>
    <w:r w:rsidRPr="0090659A">
      <w:rPr>
        <w:szCs w:val="16"/>
      </w:rPr>
      <w:t xml:space="preserve">Page </w:t>
    </w:r>
    <w:r w:rsidR="008D0871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8D0871" w:rsidRPr="0090659A">
      <w:rPr>
        <w:b/>
        <w:szCs w:val="16"/>
      </w:rPr>
      <w:fldChar w:fldCharType="separate"/>
    </w:r>
    <w:r w:rsidR="00693D85">
      <w:rPr>
        <w:b/>
        <w:noProof/>
        <w:szCs w:val="16"/>
      </w:rPr>
      <w:t>2</w:t>
    </w:r>
    <w:r w:rsidR="008D0871" w:rsidRPr="0090659A">
      <w:rPr>
        <w:b/>
        <w:szCs w:val="16"/>
      </w:rPr>
      <w:fldChar w:fldCharType="end"/>
    </w:r>
    <w:r w:rsidRPr="0090659A">
      <w:rPr>
        <w:szCs w:val="16"/>
      </w:rPr>
      <w:t xml:space="preserve"> </w:t>
    </w:r>
    <w:r w:rsidR="00CD4330">
      <w:rPr>
        <w:szCs w:val="16"/>
      </w:rPr>
      <w:t>de</w:t>
    </w:r>
    <w:r w:rsidRPr="0090659A">
      <w:rPr>
        <w:szCs w:val="16"/>
      </w:rPr>
      <w:t xml:space="preserve"> </w:t>
    </w:r>
    <w:r w:rsidR="008D0871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8D0871" w:rsidRPr="0090659A">
      <w:rPr>
        <w:b/>
        <w:szCs w:val="16"/>
      </w:rPr>
      <w:fldChar w:fldCharType="separate"/>
    </w:r>
    <w:r w:rsidR="00693D85">
      <w:rPr>
        <w:b/>
        <w:noProof/>
        <w:szCs w:val="16"/>
      </w:rPr>
      <w:t>17</w:t>
    </w:r>
    <w:r w:rsidR="008D0871" w:rsidRPr="0090659A">
      <w:rPr>
        <w:b/>
        <w:szCs w:val="16"/>
      </w:rPr>
      <w:fldChar w:fldCharType="end"/>
    </w:r>
    <w:r w:rsidR="00882B63"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71E965" w14:textId="77777777" w:rsidR="00882B63" w:rsidRPr="00882B63" w:rsidRDefault="00156A5B" w:rsidP="00E859E3">
    <w:pPr>
      <w:pStyle w:val="Pieddepage"/>
      <w:rPr>
        <w:szCs w:val="16"/>
      </w:rPr>
    </w:pPr>
    <w:r>
      <w:t>Claude Roy/Alain Parent</w:t>
    </w:r>
    <w:r w:rsidR="00882B63">
      <w:tab/>
    </w:r>
    <w:r w:rsidR="00882B63" w:rsidRPr="0090659A">
      <w:rPr>
        <w:szCs w:val="16"/>
      </w:rPr>
      <w:t xml:space="preserve">Page </w:t>
    </w:r>
    <w:r w:rsidR="008D0871" w:rsidRPr="0090659A">
      <w:rPr>
        <w:b/>
        <w:szCs w:val="16"/>
      </w:rPr>
      <w:fldChar w:fldCharType="begin"/>
    </w:r>
    <w:r w:rsidR="00882B63" w:rsidRPr="0090659A">
      <w:rPr>
        <w:b/>
        <w:szCs w:val="16"/>
      </w:rPr>
      <w:instrText xml:space="preserve"> PAGE </w:instrText>
    </w:r>
    <w:r w:rsidR="008D0871" w:rsidRPr="0090659A">
      <w:rPr>
        <w:b/>
        <w:szCs w:val="16"/>
      </w:rPr>
      <w:fldChar w:fldCharType="separate"/>
    </w:r>
    <w:r w:rsidR="00693D85">
      <w:rPr>
        <w:b/>
        <w:noProof/>
        <w:szCs w:val="16"/>
      </w:rPr>
      <w:t>1</w:t>
    </w:r>
    <w:r w:rsidR="008D0871" w:rsidRPr="0090659A">
      <w:rPr>
        <w:b/>
        <w:szCs w:val="16"/>
      </w:rPr>
      <w:fldChar w:fldCharType="end"/>
    </w:r>
    <w:r w:rsidR="00882B63" w:rsidRPr="0090659A">
      <w:rPr>
        <w:szCs w:val="16"/>
      </w:rPr>
      <w:t xml:space="preserve"> </w:t>
    </w:r>
    <w:r w:rsidR="00CD4330">
      <w:rPr>
        <w:szCs w:val="16"/>
      </w:rPr>
      <w:t>de</w:t>
    </w:r>
    <w:r w:rsidR="00882B63" w:rsidRPr="0090659A">
      <w:rPr>
        <w:szCs w:val="16"/>
      </w:rPr>
      <w:t xml:space="preserve"> </w:t>
    </w:r>
    <w:r w:rsidR="008D0871" w:rsidRPr="0090659A">
      <w:rPr>
        <w:b/>
        <w:szCs w:val="16"/>
      </w:rPr>
      <w:fldChar w:fldCharType="begin"/>
    </w:r>
    <w:r w:rsidR="00882B63" w:rsidRPr="0090659A">
      <w:rPr>
        <w:b/>
        <w:szCs w:val="16"/>
      </w:rPr>
      <w:instrText xml:space="preserve"> NUMPAGES  </w:instrText>
    </w:r>
    <w:r w:rsidR="008D0871" w:rsidRPr="0090659A">
      <w:rPr>
        <w:b/>
        <w:szCs w:val="16"/>
      </w:rPr>
      <w:fldChar w:fldCharType="separate"/>
    </w:r>
    <w:r w:rsidR="00693D85">
      <w:rPr>
        <w:b/>
        <w:noProof/>
        <w:szCs w:val="16"/>
      </w:rPr>
      <w:t>1</w:t>
    </w:r>
    <w:r w:rsidR="008D0871" w:rsidRPr="0090659A">
      <w:rPr>
        <w:b/>
        <w:szCs w:val="16"/>
      </w:rPr>
      <w:fldChar w:fldCharType="end"/>
    </w:r>
    <w:r w:rsidR="00C20634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41AAE5" w14:textId="77777777" w:rsidR="00E825F8" w:rsidRDefault="00E825F8" w:rsidP="00710659">
      <w:pPr>
        <w:spacing w:after="0" w:line="240" w:lineRule="auto"/>
      </w:pPr>
      <w:r>
        <w:separator/>
      </w:r>
    </w:p>
    <w:p w14:paraId="4745F6FF" w14:textId="77777777" w:rsidR="00E825F8" w:rsidRDefault="00E825F8"/>
  </w:footnote>
  <w:footnote w:type="continuationSeparator" w:id="0">
    <w:p w14:paraId="3747939D" w14:textId="77777777" w:rsidR="00E825F8" w:rsidRDefault="00E825F8" w:rsidP="00710659">
      <w:pPr>
        <w:spacing w:after="0" w:line="240" w:lineRule="auto"/>
      </w:pPr>
      <w:r>
        <w:continuationSeparator/>
      </w:r>
    </w:p>
    <w:p w14:paraId="4FF6C7B9" w14:textId="77777777" w:rsidR="00E825F8" w:rsidRDefault="00E825F8"/>
  </w:footnote>
  <w:footnote w:id="1">
    <w:p w14:paraId="14588E63" w14:textId="18DA7BF4" w:rsidR="00CE16B8" w:rsidRPr="00D815C7" w:rsidRDefault="00CE16B8">
      <w:pPr>
        <w:pStyle w:val="Notedebasdepage"/>
      </w:pPr>
      <w:r>
        <w:rPr>
          <w:rStyle w:val="Appelnotedebasdep"/>
        </w:rPr>
        <w:footnoteRef/>
      </w:r>
      <w:r>
        <w:t xml:space="preserve"> Pour en savoir plus sur les différentes versions de Windows, vous pouvez visiter cette page</w:t>
      </w:r>
      <w:r w:rsidR="00D815C7">
        <w:t> :</w:t>
      </w:r>
      <w:r w:rsidR="00D815C7" w:rsidRPr="00D815C7">
        <w:t xml:space="preserve"> </w:t>
      </w:r>
      <w:hyperlink r:id="rId1" w:history="1">
        <w:r w:rsidR="00D815C7" w:rsidRPr="00D815C7">
          <w:rPr>
            <w:rStyle w:val="Lienhypertexte"/>
          </w:rPr>
          <w:t>https://www.lojiciels.com/quelle-est-la-difference-entre-windows-10-education-et-entreprise/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alias w:val="Title"/>
      <w:tag w:val=""/>
      <w:id w:val="-1711953976"/>
      <w:placeholder>
        <w:docPart w:val="2608902FA03D4C27A40EE65FF133EF42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5371E962" w14:textId="77777777" w:rsidR="00926CB2" w:rsidRPr="00396C59" w:rsidRDefault="001867E1" w:rsidP="008402F2">
        <w:pPr>
          <w:pStyle w:val="PageHead"/>
        </w:pPr>
        <w:r>
          <w:t>Travail pratique 1 – Installation de Windows 10 sur ESXi</w: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71E964" w14:textId="77777777" w:rsidR="00926CB2" w:rsidRDefault="00F40237" w:rsidP="006C3FCF">
    <w:pPr>
      <w:ind w:left="-288"/>
    </w:pPr>
    <w:r>
      <w:rPr>
        <w:noProof/>
        <w:lang w:eastAsia="fr-CA"/>
      </w:rPr>
      <w:drawing>
        <wp:inline distT="0" distB="0" distL="0" distR="0" wp14:anchorId="5371E966" wp14:editId="5371E967">
          <wp:extent cx="1543050" cy="55245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cc_logo_cegep.gi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43050" cy="5524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70C52"/>
    <w:multiLevelType w:val="hybridMultilevel"/>
    <w:tmpl w:val="F1D885E6"/>
    <w:lvl w:ilvl="0" w:tplc="AF224FB6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70E4F72"/>
    <w:multiLevelType w:val="hybridMultilevel"/>
    <w:tmpl w:val="F7D6615E"/>
    <w:lvl w:ilvl="0" w:tplc="C4DA6B68">
      <w:start w:val="1"/>
      <w:numFmt w:val="bullet"/>
      <w:pStyle w:val="Bulletlevel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217228C"/>
    <w:multiLevelType w:val="multilevel"/>
    <w:tmpl w:val="8F7AA0DE"/>
    <w:styleLink w:val="SectionList"/>
    <w:lvl w:ilvl="0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DF612DD"/>
    <w:multiLevelType w:val="multilevel"/>
    <w:tmpl w:val="0C0C001D"/>
    <w:styleLink w:val="LabList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5" w15:restartNumberingAfterBreak="0">
    <w:nsid w:val="3662148A"/>
    <w:multiLevelType w:val="hybridMultilevel"/>
    <w:tmpl w:val="7390DB08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F23836"/>
    <w:multiLevelType w:val="multilevel"/>
    <w:tmpl w:val="3710D46E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o"/>
      <w:lvlJc w:val="left"/>
      <w:pPr>
        <w:tabs>
          <w:tab w:val="num" w:pos="1080"/>
        </w:tabs>
        <w:ind w:left="1080" w:hanging="360"/>
      </w:pPr>
      <w:rPr>
        <w:rFonts w:ascii="Arial" w:hAnsi="Arial" w:hint="default"/>
        <w:b w:val="0"/>
        <w:i w:val="0"/>
        <w:color w:val="auto"/>
        <w:sz w:val="16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7" w15:restartNumberingAfterBreak="0">
    <w:nsid w:val="4D417CF0"/>
    <w:multiLevelType w:val="multilevel"/>
    <w:tmpl w:val="0C0C001D"/>
    <w:numStyleLink w:val="LabList"/>
  </w:abstractNum>
  <w:abstractNum w:abstractNumId="8" w15:restartNumberingAfterBreak="0">
    <w:nsid w:val="79F73AFE"/>
    <w:multiLevelType w:val="multilevel"/>
    <w:tmpl w:val="C9AC60B0"/>
    <w:lvl w:ilvl="0">
      <w:start w:val="1"/>
      <w:numFmt w:val="decimal"/>
      <w:pStyle w:val="PartHead"/>
      <w:suff w:val="space"/>
      <w:lvlText w:val="Part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askHead"/>
      <w:suff w:val="space"/>
      <w:lvlText w:val="Task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Step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6"/>
  </w:num>
  <w:num w:numId="2">
    <w:abstractNumId w:val="3"/>
    <w:lvlOverride w:ilvl="0"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lvl w:ilvl="4">
        <w:start w:val="1"/>
        <w:numFmt w:val="decimal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2"/>
  </w:num>
  <w:num w:numId="4">
    <w:abstractNumId w:val="3"/>
    <w:lvlOverride w:ilvl="0">
      <w:startOverride w:val="1"/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startOverride w:val="1"/>
      <w:lvl w:ilvl="4">
        <w:start w:val="1"/>
        <w:numFmt w:val="decimal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5">
    <w:abstractNumId w:val="3"/>
  </w:num>
  <w:num w:numId="6">
    <w:abstractNumId w:val="0"/>
  </w:num>
  <w:num w:numId="7">
    <w:abstractNumId w:val="1"/>
  </w:num>
  <w:num w:numId="8">
    <w:abstractNumId w:val="4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9">
    <w:abstractNumId w:val="3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</w:num>
  <w:num w:numId="10">
    <w:abstractNumId w:val="8"/>
    <w:lvlOverride w:ilvl="0">
      <w:lvl w:ilvl="0">
        <w:start w:val="1"/>
        <w:numFmt w:val="decimal"/>
        <w:pStyle w:val="PartHead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TaskHead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lvl w:ilvl="4">
        <w:start w:val="1"/>
        <w:numFmt w:val="decimal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1">
    <w:abstractNumId w:val="8"/>
  </w:num>
  <w:num w:numId="12">
    <w:abstractNumId w:val="3"/>
  </w:num>
  <w:num w:numId="13">
    <w:abstractNumId w:val="5"/>
  </w:num>
  <w:num w:numId="14">
    <w:abstractNumId w:val="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attachedTemplate r:id="rId1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C37"/>
    <w:rsid w:val="00001B8F"/>
    <w:rsid w:val="00001BDF"/>
    <w:rsid w:val="0000380F"/>
    <w:rsid w:val="00004175"/>
    <w:rsid w:val="000059C9"/>
    <w:rsid w:val="00012C22"/>
    <w:rsid w:val="00015B35"/>
    <w:rsid w:val="000160F7"/>
    <w:rsid w:val="00016D5B"/>
    <w:rsid w:val="00016F30"/>
    <w:rsid w:val="0002047C"/>
    <w:rsid w:val="00020E5F"/>
    <w:rsid w:val="00021B9A"/>
    <w:rsid w:val="00023D10"/>
    <w:rsid w:val="000242D6"/>
    <w:rsid w:val="00024EE5"/>
    <w:rsid w:val="00033740"/>
    <w:rsid w:val="00041AF6"/>
    <w:rsid w:val="00044E62"/>
    <w:rsid w:val="00050BA4"/>
    <w:rsid w:val="00051738"/>
    <w:rsid w:val="0005242B"/>
    <w:rsid w:val="00052548"/>
    <w:rsid w:val="000577B0"/>
    <w:rsid w:val="00060696"/>
    <w:rsid w:val="00061A19"/>
    <w:rsid w:val="00062D89"/>
    <w:rsid w:val="00067A67"/>
    <w:rsid w:val="00070C16"/>
    <w:rsid w:val="000710A9"/>
    <w:rsid w:val="00075EA9"/>
    <w:rsid w:val="000769CF"/>
    <w:rsid w:val="00076A7B"/>
    <w:rsid w:val="000815D8"/>
    <w:rsid w:val="00084C99"/>
    <w:rsid w:val="00085572"/>
    <w:rsid w:val="00085CC6"/>
    <w:rsid w:val="00090A20"/>
    <w:rsid w:val="00090C07"/>
    <w:rsid w:val="0009147A"/>
    <w:rsid w:val="00091E8D"/>
    <w:rsid w:val="0009378D"/>
    <w:rsid w:val="00097163"/>
    <w:rsid w:val="000A22C8"/>
    <w:rsid w:val="000B2344"/>
    <w:rsid w:val="000B7DE5"/>
    <w:rsid w:val="000C1238"/>
    <w:rsid w:val="000C2118"/>
    <w:rsid w:val="000C4176"/>
    <w:rsid w:val="000C6425"/>
    <w:rsid w:val="000C6E6E"/>
    <w:rsid w:val="000C7B7D"/>
    <w:rsid w:val="000D55B4"/>
    <w:rsid w:val="000E1067"/>
    <w:rsid w:val="000E18BD"/>
    <w:rsid w:val="000E63F8"/>
    <w:rsid w:val="000E65F0"/>
    <w:rsid w:val="000F072C"/>
    <w:rsid w:val="000F2074"/>
    <w:rsid w:val="000F31D7"/>
    <w:rsid w:val="000F5A68"/>
    <w:rsid w:val="000F6743"/>
    <w:rsid w:val="001006C2"/>
    <w:rsid w:val="00101BE8"/>
    <w:rsid w:val="00103401"/>
    <w:rsid w:val="00103A44"/>
    <w:rsid w:val="00103D36"/>
    <w:rsid w:val="0010436E"/>
    <w:rsid w:val="00107B2B"/>
    <w:rsid w:val="00112AC5"/>
    <w:rsid w:val="001133DD"/>
    <w:rsid w:val="00120106"/>
    <w:rsid w:val="00120CBE"/>
    <w:rsid w:val="001217CB"/>
    <w:rsid w:val="00121BAE"/>
    <w:rsid w:val="00122836"/>
    <w:rsid w:val="00125806"/>
    <w:rsid w:val="00125DBC"/>
    <w:rsid w:val="001261C4"/>
    <w:rsid w:val="00130A20"/>
    <w:rsid w:val="001314FB"/>
    <w:rsid w:val="00133325"/>
    <w:rsid w:val="00134A41"/>
    <w:rsid w:val="001350DD"/>
    <w:rsid w:val="001366EC"/>
    <w:rsid w:val="00137F19"/>
    <w:rsid w:val="0014219C"/>
    <w:rsid w:val="001425ED"/>
    <w:rsid w:val="00143450"/>
    <w:rsid w:val="00144997"/>
    <w:rsid w:val="001523C0"/>
    <w:rsid w:val="001535FE"/>
    <w:rsid w:val="00154E3A"/>
    <w:rsid w:val="00155352"/>
    <w:rsid w:val="00156A5B"/>
    <w:rsid w:val="00157902"/>
    <w:rsid w:val="00161728"/>
    <w:rsid w:val="00162105"/>
    <w:rsid w:val="00162EEA"/>
    <w:rsid w:val="00163164"/>
    <w:rsid w:val="0016585F"/>
    <w:rsid w:val="00166253"/>
    <w:rsid w:val="001704B7"/>
    <w:rsid w:val="001708A6"/>
    <w:rsid w:val="001710C0"/>
    <w:rsid w:val="00171A26"/>
    <w:rsid w:val="00172AFB"/>
    <w:rsid w:val="001772B8"/>
    <w:rsid w:val="00180FBF"/>
    <w:rsid w:val="001813C3"/>
    <w:rsid w:val="00182CF4"/>
    <w:rsid w:val="001867E1"/>
    <w:rsid w:val="00186CE1"/>
    <w:rsid w:val="00191BD4"/>
    <w:rsid w:val="00191F00"/>
    <w:rsid w:val="00192F12"/>
    <w:rsid w:val="00193F14"/>
    <w:rsid w:val="00196CBC"/>
    <w:rsid w:val="0019753E"/>
    <w:rsid w:val="00197614"/>
    <w:rsid w:val="001A0312"/>
    <w:rsid w:val="001A15DA"/>
    <w:rsid w:val="001A20F7"/>
    <w:rsid w:val="001A2694"/>
    <w:rsid w:val="001A3CC7"/>
    <w:rsid w:val="001A67A4"/>
    <w:rsid w:val="001A69AC"/>
    <w:rsid w:val="001A72F7"/>
    <w:rsid w:val="001B0AFD"/>
    <w:rsid w:val="001B24D8"/>
    <w:rsid w:val="001B67D8"/>
    <w:rsid w:val="001B6F95"/>
    <w:rsid w:val="001C05A1"/>
    <w:rsid w:val="001C1D9E"/>
    <w:rsid w:val="001C5998"/>
    <w:rsid w:val="001C7C3B"/>
    <w:rsid w:val="001D43E1"/>
    <w:rsid w:val="001D5AED"/>
    <w:rsid w:val="001D5B6F"/>
    <w:rsid w:val="001E0AB8"/>
    <w:rsid w:val="001E200F"/>
    <w:rsid w:val="001E38E0"/>
    <w:rsid w:val="001E4E72"/>
    <w:rsid w:val="001E62B3"/>
    <w:rsid w:val="001E62E9"/>
    <w:rsid w:val="001E6424"/>
    <w:rsid w:val="001F0171"/>
    <w:rsid w:val="001F0D77"/>
    <w:rsid w:val="001F23D6"/>
    <w:rsid w:val="001F643A"/>
    <w:rsid w:val="001F7DD8"/>
    <w:rsid w:val="002002D5"/>
    <w:rsid w:val="0020164E"/>
    <w:rsid w:val="00201928"/>
    <w:rsid w:val="00203E26"/>
    <w:rsid w:val="0020449C"/>
    <w:rsid w:val="00204B82"/>
    <w:rsid w:val="00204E67"/>
    <w:rsid w:val="002113B8"/>
    <w:rsid w:val="002126B7"/>
    <w:rsid w:val="00215665"/>
    <w:rsid w:val="002163BB"/>
    <w:rsid w:val="0021792C"/>
    <w:rsid w:val="002240AB"/>
    <w:rsid w:val="00225003"/>
    <w:rsid w:val="00225E37"/>
    <w:rsid w:val="00230E34"/>
    <w:rsid w:val="00231DCA"/>
    <w:rsid w:val="00237EE1"/>
    <w:rsid w:val="00242E3A"/>
    <w:rsid w:val="00246492"/>
    <w:rsid w:val="002506CF"/>
    <w:rsid w:val="00250C6F"/>
    <w:rsid w:val="0025107F"/>
    <w:rsid w:val="002604F8"/>
    <w:rsid w:val="00260CD4"/>
    <w:rsid w:val="0026156D"/>
    <w:rsid w:val="002639D8"/>
    <w:rsid w:val="00265F3B"/>
    <w:rsid w:val="00265F77"/>
    <w:rsid w:val="00266C83"/>
    <w:rsid w:val="00267A50"/>
    <w:rsid w:val="00270FCC"/>
    <w:rsid w:val="002720F9"/>
    <w:rsid w:val="002768DC"/>
    <w:rsid w:val="00294C8F"/>
    <w:rsid w:val="0029641F"/>
    <w:rsid w:val="002A0B2E"/>
    <w:rsid w:val="002A0DC1"/>
    <w:rsid w:val="002A2BF0"/>
    <w:rsid w:val="002A6C56"/>
    <w:rsid w:val="002B3EC0"/>
    <w:rsid w:val="002C00D8"/>
    <w:rsid w:val="002C04C4"/>
    <w:rsid w:val="002C090C"/>
    <w:rsid w:val="002C1243"/>
    <w:rsid w:val="002C1787"/>
    <w:rsid w:val="002C1815"/>
    <w:rsid w:val="002C1C37"/>
    <w:rsid w:val="002C28F1"/>
    <w:rsid w:val="002C475E"/>
    <w:rsid w:val="002C644E"/>
    <w:rsid w:val="002C6AD6"/>
    <w:rsid w:val="002D5E9D"/>
    <w:rsid w:val="002D6C2A"/>
    <w:rsid w:val="002D7A86"/>
    <w:rsid w:val="002F1B12"/>
    <w:rsid w:val="002F3198"/>
    <w:rsid w:val="002F41A9"/>
    <w:rsid w:val="002F45FF"/>
    <w:rsid w:val="002F66D3"/>
    <w:rsid w:val="002F6A6F"/>
    <w:rsid w:val="002F6D17"/>
    <w:rsid w:val="00302887"/>
    <w:rsid w:val="003056EB"/>
    <w:rsid w:val="003071FF"/>
    <w:rsid w:val="00310652"/>
    <w:rsid w:val="0031371D"/>
    <w:rsid w:val="00316F0B"/>
    <w:rsid w:val="0031789F"/>
    <w:rsid w:val="003200A6"/>
    <w:rsid w:val="00320788"/>
    <w:rsid w:val="0032104A"/>
    <w:rsid w:val="003231DE"/>
    <w:rsid w:val="003233A3"/>
    <w:rsid w:val="00334C33"/>
    <w:rsid w:val="00334FAF"/>
    <w:rsid w:val="0034455D"/>
    <w:rsid w:val="0034604B"/>
    <w:rsid w:val="00346D17"/>
    <w:rsid w:val="00347972"/>
    <w:rsid w:val="0035367C"/>
    <w:rsid w:val="0035469B"/>
    <w:rsid w:val="003559CC"/>
    <w:rsid w:val="00355D4B"/>
    <w:rsid w:val="003569D7"/>
    <w:rsid w:val="003608AC"/>
    <w:rsid w:val="0036363F"/>
    <w:rsid w:val="00363A23"/>
    <w:rsid w:val="0036440C"/>
    <w:rsid w:val="0036465A"/>
    <w:rsid w:val="00364DBC"/>
    <w:rsid w:val="003728FB"/>
    <w:rsid w:val="0037417F"/>
    <w:rsid w:val="00374311"/>
    <w:rsid w:val="0037517D"/>
    <w:rsid w:val="00380C07"/>
    <w:rsid w:val="003830C9"/>
    <w:rsid w:val="00386746"/>
    <w:rsid w:val="00390C38"/>
    <w:rsid w:val="00392748"/>
    <w:rsid w:val="00392C65"/>
    <w:rsid w:val="00392ED5"/>
    <w:rsid w:val="00396C59"/>
    <w:rsid w:val="003A0710"/>
    <w:rsid w:val="003A0DF1"/>
    <w:rsid w:val="003A19DC"/>
    <w:rsid w:val="003A1B45"/>
    <w:rsid w:val="003A220C"/>
    <w:rsid w:val="003A546B"/>
    <w:rsid w:val="003B0205"/>
    <w:rsid w:val="003B256A"/>
    <w:rsid w:val="003B46FC"/>
    <w:rsid w:val="003B5767"/>
    <w:rsid w:val="003B7605"/>
    <w:rsid w:val="003C08AA"/>
    <w:rsid w:val="003C1C5B"/>
    <w:rsid w:val="003C2A7B"/>
    <w:rsid w:val="003C3197"/>
    <w:rsid w:val="003C49EF"/>
    <w:rsid w:val="003C4D63"/>
    <w:rsid w:val="003C6BCA"/>
    <w:rsid w:val="003C7902"/>
    <w:rsid w:val="003D0031"/>
    <w:rsid w:val="003D0BFF"/>
    <w:rsid w:val="003D2688"/>
    <w:rsid w:val="003D6EF1"/>
    <w:rsid w:val="003E5BE5"/>
    <w:rsid w:val="003F0F17"/>
    <w:rsid w:val="003F18D1"/>
    <w:rsid w:val="003F20EC"/>
    <w:rsid w:val="003F2EBA"/>
    <w:rsid w:val="003F4F0E"/>
    <w:rsid w:val="003F6096"/>
    <w:rsid w:val="003F6E06"/>
    <w:rsid w:val="00403C7A"/>
    <w:rsid w:val="004057A6"/>
    <w:rsid w:val="00406554"/>
    <w:rsid w:val="00407755"/>
    <w:rsid w:val="0041293B"/>
    <w:rsid w:val="004131B0"/>
    <w:rsid w:val="00415576"/>
    <w:rsid w:val="00416C42"/>
    <w:rsid w:val="00417AFA"/>
    <w:rsid w:val="0042126C"/>
    <w:rsid w:val="00422476"/>
    <w:rsid w:val="0042385C"/>
    <w:rsid w:val="00426FA5"/>
    <w:rsid w:val="00431654"/>
    <w:rsid w:val="00432BA6"/>
    <w:rsid w:val="00434926"/>
    <w:rsid w:val="00441947"/>
    <w:rsid w:val="00443ACE"/>
    <w:rsid w:val="00444217"/>
    <w:rsid w:val="004478F4"/>
    <w:rsid w:val="00450F7A"/>
    <w:rsid w:val="00452C6D"/>
    <w:rsid w:val="00455E0B"/>
    <w:rsid w:val="0045724D"/>
    <w:rsid w:val="00457934"/>
    <w:rsid w:val="00462B9F"/>
    <w:rsid w:val="004659EE"/>
    <w:rsid w:val="00467C9C"/>
    <w:rsid w:val="0047120D"/>
    <w:rsid w:val="00473E34"/>
    <w:rsid w:val="0047519C"/>
    <w:rsid w:val="00476BA9"/>
    <w:rsid w:val="00483013"/>
    <w:rsid w:val="00485AF5"/>
    <w:rsid w:val="0048633A"/>
    <w:rsid w:val="004936C2"/>
    <w:rsid w:val="0049379C"/>
    <w:rsid w:val="00493A77"/>
    <w:rsid w:val="00495BC0"/>
    <w:rsid w:val="004A1CA0"/>
    <w:rsid w:val="004A22E9"/>
    <w:rsid w:val="004A4ACD"/>
    <w:rsid w:val="004A506C"/>
    <w:rsid w:val="004A5BC5"/>
    <w:rsid w:val="004B023D"/>
    <w:rsid w:val="004B4B12"/>
    <w:rsid w:val="004C0909"/>
    <w:rsid w:val="004C0AFD"/>
    <w:rsid w:val="004C3F97"/>
    <w:rsid w:val="004C6729"/>
    <w:rsid w:val="004D01F2"/>
    <w:rsid w:val="004D2CED"/>
    <w:rsid w:val="004D3339"/>
    <w:rsid w:val="004D353F"/>
    <w:rsid w:val="004D36D7"/>
    <w:rsid w:val="004D62F7"/>
    <w:rsid w:val="004D682B"/>
    <w:rsid w:val="004E315B"/>
    <w:rsid w:val="004E6152"/>
    <w:rsid w:val="004F0CDA"/>
    <w:rsid w:val="004F1981"/>
    <w:rsid w:val="004F344A"/>
    <w:rsid w:val="00504ED4"/>
    <w:rsid w:val="00510639"/>
    <w:rsid w:val="00511791"/>
    <w:rsid w:val="005139BE"/>
    <w:rsid w:val="00516142"/>
    <w:rsid w:val="00520027"/>
    <w:rsid w:val="0052093C"/>
    <w:rsid w:val="00521B31"/>
    <w:rsid w:val="00522469"/>
    <w:rsid w:val="00523ED4"/>
    <w:rsid w:val="0052400A"/>
    <w:rsid w:val="00525412"/>
    <w:rsid w:val="0052563C"/>
    <w:rsid w:val="00536277"/>
    <w:rsid w:val="00536F43"/>
    <w:rsid w:val="00542619"/>
    <w:rsid w:val="0054277A"/>
    <w:rsid w:val="005510BA"/>
    <w:rsid w:val="005538C8"/>
    <w:rsid w:val="00554B4E"/>
    <w:rsid w:val="00556C02"/>
    <w:rsid w:val="00561BB2"/>
    <w:rsid w:val="00563249"/>
    <w:rsid w:val="00563A10"/>
    <w:rsid w:val="005641F0"/>
    <w:rsid w:val="00565CEF"/>
    <w:rsid w:val="00570A65"/>
    <w:rsid w:val="005714E6"/>
    <w:rsid w:val="00576238"/>
    <w:rsid w:val="005762B1"/>
    <w:rsid w:val="00580456"/>
    <w:rsid w:val="00580E73"/>
    <w:rsid w:val="0058365F"/>
    <w:rsid w:val="00592329"/>
    <w:rsid w:val="005924BB"/>
    <w:rsid w:val="00593386"/>
    <w:rsid w:val="005963BC"/>
    <w:rsid w:val="00596998"/>
    <w:rsid w:val="0059790F"/>
    <w:rsid w:val="005A1835"/>
    <w:rsid w:val="005A4E70"/>
    <w:rsid w:val="005A57CD"/>
    <w:rsid w:val="005A6E62"/>
    <w:rsid w:val="005B2FB3"/>
    <w:rsid w:val="005B71A6"/>
    <w:rsid w:val="005B7F0F"/>
    <w:rsid w:val="005C0AC6"/>
    <w:rsid w:val="005C18F8"/>
    <w:rsid w:val="005C3191"/>
    <w:rsid w:val="005C342E"/>
    <w:rsid w:val="005D2B29"/>
    <w:rsid w:val="005D354A"/>
    <w:rsid w:val="005D3E53"/>
    <w:rsid w:val="005D506C"/>
    <w:rsid w:val="005D5761"/>
    <w:rsid w:val="005D7662"/>
    <w:rsid w:val="005D7F48"/>
    <w:rsid w:val="005E0E59"/>
    <w:rsid w:val="005E0F31"/>
    <w:rsid w:val="005E2CBC"/>
    <w:rsid w:val="005E3235"/>
    <w:rsid w:val="005E4176"/>
    <w:rsid w:val="005E4876"/>
    <w:rsid w:val="005E6273"/>
    <w:rsid w:val="005E65B5"/>
    <w:rsid w:val="005F0301"/>
    <w:rsid w:val="005F2482"/>
    <w:rsid w:val="005F3AE9"/>
    <w:rsid w:val="005F7598"/>
    <w:rsid w:val="006007BB"/>
    <w:rsid w:val="00601678"/>
    <w:rsid w:val="00601DC0"/>
    <w:rsid w:val="006034CB"/>
    <w:rsid w:val="00603503"/>
    <w:rsid w:val="00603C52"/>
    <w:rsid w:val="006131CE"/>
    <w:rsid w:val="0061336B"/>
    <w:rsid w:val="00617D6E"/>
    <w:rsid w:val="00620ED5"/>
    <w:rsid w:val="00621371"/>
    <w:rsid w:val="00622D61"/>
    <w:rsid w:val="00624198"/>
    <w:rsid w:val="006341B7"/>
    <w:rsid w:val="006344D7"/>
    <w:rsid w:val="006366CF"/>
    <w:rsid w:val="00636C28"/>
    <w:rsid w:val="006428E5"/>
    <w:rsid w:val="00644958"/>
    <w:rsid w:val="006513FB"/>
    <w:rsid w:val="00656EEF"/>
    <w:rsid w:val="006576AF"/>
    <w:rsid w:val="00662A9D"/>
    <w:rsid w:val="006671EB"/>
    <w:rsid w:val="0067244F"/>
    <w:rsid w:val="00672919"/>
    <w:rsid w:val="00672966"/>
    <w:rsid w:val="00673D76"/>
    <w:rsid w:val="00677544"/>
    <w:rsid w:val="006809A4"/>
    <w:rsid w:val="00681687"/>
    <w:rsid w:val="006833F5"/>
    <w:rsid w:val="00683D8C"/>
    <w:rsid w:val="00686295"/>
    <w:rsid w:val="00686587"/>
    <w:rsid w:val="006904CF"/>
    <w:rsid w:val="00693D85"/>
    <w:rsid w:val="00695EE2"/>
    <w:rsid w:val="0069660B"/>
    <w:rsid w:val="006A16E0"/>
    <w:rsid w:val="006A1B33"/>
    <w:rsid w:val="006A48F1"/>
    <w:rsid w:val="006A71A3"/>
    <w:rsid w:val="006B03F2"/>
    <w:rsid w:val="006B14C1"/>
    <w:rsid w:val="006B1639"/>
    <w:rsid w:val="006B2793"/>
    <w:rsid w:val="006B5CA7"/>
    <w:rsid w:val="006B5E89"/>
    <w:rsid w:val="006B7F9C"/>
    <w:rsid w:val="006C19B2"/>
    <w:rsid w:val="006C30A0"/>
    <w:rsid w:val="006C35FF"/>
    <w:rsid w:val="006C3FCF"/>
    <w:rsid w:val="006C57F2"/>
    <w:rsid w:val="006C5949"/>
    <w:rsid w:val="006C6832"/>
    <w:rsid w:val="006D1370"/>
    <w:rsid w:val="006D1A4F"/>
    <w:rsid w:val="006D2C28"/>
    <w:rsid w:val="006D3FC1"/>
    <w:rsid w:val="006D4AA8"/>
    <w:rsid w:val="006D7590"/>
    <w:rsid w:val="006E372B"/>
    <w:rsid w:val="006E5FE9"/>
    <w:rsid w:val="006E6581"/>
    <w:rsid w:val="006E6852"/>
    <w:rsid w:val="006E71DF"/>
    <w:rsid w:val="006F02C9"/>
    <w:rsid w:val="006F0BA1"/>
    <w:rsid w:val="006F1616"/>
    <w:rsid w:val="006F1A45"/>
    <w:rsid w:val="006F1CC4"/>
    <w:rsid w:val="006F2A86"/>
    <w:rsid w:val="006F3163"/>
    <w:rsid w:val="00705FEC"/>
    <w:rsid w:val="00710659"/>
    <w:rsid w:val="00710D45"/>
    <w:rsid w:val="0071147A"/>
    <w:rsid w:val="0071185D"/>
    <w:rsid w:val="007141E4"/>
    <w:rsid w:val="0071487A"/>
    <w:rsid w:val="00715C1A"/>
    <w:rsid w:val="00721E01"/>
    <w:rsid w:val="007222AD"/>
    <w:rsid w:val="00724626"/>
    <w:rsid w:val="00725EA5"/>
    <w:rsid w:val="007267CF"/>
    <w:rsid w:val="00731F3F"/>
    <w:rsid w:val="007325B3"/>
    <w:rsid w:val="00733BAB"/>
    <w:rsid w:val="0073604C"/>
    <w:rsid w:val="00737F98"/>
    <w:rsid w:val="007436BF"/>
    <w:rsid w:val="007443E9"/>
    <w:rsid w:val="00745DCE"/>
    <w:rsid w:val="00753D89"/>
    <w:rsid w:val="00753DDA"/>
    <w:rsid w:val="00754A6E"/>
    <w:rsid w:val="007553D8"/>
    <w:rsid w:val="00755C9B"/>
    <w:rsid w:val="00755D59"/>
    <w:rsid w:val="007600CF"/>
    <w:rsid w:val="00760FE4"/>
    <w:rsid w:val="00761175"/>
    <w:rsid w:val="007636C2"/>
    <w:rsid w:val="00763D8B"/>
    <w:rsid w:val="007657F6"/>
    <w:rsid w:val="00765D1D"/>
    <w:rsid w:val="00765E47"/>
    <w:rsid w:val="0077025E"/>
    <w:rsid w:val="0077125A"/>
    <w:rsid w:val="00773736"/>
    <w:rsid w:val="00777F56"/>
    <w:rsid w:val="00783345"/>
    <w:rsid w:val="0078405B"/>
    <w:rsid w:val="00784B97"/>
    <w:rsid w:val="00786F58"/>
    <w:rsid w:val="00787CC1"/>
    <w:rsid w:val="00792F4E"/>
    <w:rsid w:val="0079398D"/>
    <w:rsid w:val="007948B0"/>
    <w:rsid w:val="00794A58"/>
    <w:rsid w:val="0079643A"/>
    <w:rsid w:val="0079691B"/>
    <w:rsid w:val="00796B2A"/>
    <w:rsid w:val="00796C25"/>
    <w:rsid w:val="007A287C"/>
    <w:rsid w:val="007A36CF"/>
    <w:rsid w:val="007A3B2A"/>
    <w:rsid w:val="007A4BD3"/>
    <w:rsid w:val="007A6949"/>
    <w:rsid w:val="007A7DBA"/>
    <w:rsid w:val="007B0C9D"/>
    <w:rsid w:val="007B2093"/>
    <w:rsid w:val="007B5522"/>
    <w:rsid w:val="007B6BB6"/>
    <w:rsid w:val="007C0EE0"/>
    <w:rsid w:val="007C1B71"/>
    <w:rsid w:val="007C2E51"/>
    <w:rsid w:val="007C2FBB"/>
    <w:rsid w:val="007C392C"/>
    <w:rsid w:val="007C7164"/>
    <w:rsid w:val="007C7413"/>
    <w:rsid w:val="007D1984"/>
    <w:rsid w:val="007D2AFE"/>
    <w:rsid w:val="007D2B69"/>
    <w:rsid w:val="007E2581"/>
    <w:rsid w:val="007E3264"/>
    <w:rsid w:val="007E3FEA"/>
    <w:rsid w:val="007E5F8A"/>
    <w:rsid w:val="007E6402"/>
    <w:rsid w:val="007F0A0B"/>
    <w:rsid w:val="007F1809"/>
    <w:rsid w:val="007F3A60"/>
    <w:rsid w:val="007F3D0B"/>
    <w:rsid w:val="007F7C94"/>
    <w:rsid w:val="00802FFA"/>
    <w:rsid w:val="00810E4B"/>
    <w:rsid w:val="00814BAA"/>
    <w:rsid w:val="0081545B"/>
    <w:rsid w:val="00816F0C"/>
    <w:rsid w:val="0082211C"/>
    <w:rsid w:val="008222FC"/>
    <w:rsid w:val="008237F4"/>
    <w:rsid w:val="00824295"/>
    <w:rsid w:val="00824438"/>
    <w:rsid w:val="0082704F"/>
    <w:rsid w:val="00827A65"/>
    <w:rsid w:val="00830473"/>
    <w:rsid w:val="008313F3"/>
    <w:rsid w:val="00836A34"/>
    <w:rsid w:val="008402F2"/>
    <w:rsid w:val="008405BB"/>
    <w:rsid w:val="0084409B"/>
    <w:rsid w:val="0084564F"/>
    <w:rsid w:val="00846494"/>
    <w:rsid w:val="00847B20"/>
    <w:rsid w:val="008509D3"/>
    <w:rsid w:val="008516BC"/>
    <w:rsid w:val="00853418"/>
    <w:rsid w:val="0085481B"/>
    <w:rsid w:val="00856EBD"/>
    <w:rsid w:val="00857CF6"/>
    <w:rsid w:val="008610ED"/>
    <w:rsid w:val="00861C6A"/>
    <w:rsid w:val="00865199"/>
    <w:rsid w:val="00867EAF"/>
    <w:rsid w:val="00870763"/>
    <w:rsid w:val="008713EA"/>
    <w:rsid w:val="00873C6B"/>
    <w:rsid w:val="00882B63"/>
    <w:rsid w:val="00883500"/>
    <w:rsid w:val="0088426A"/>
    <w:rsid w:val="008852BA"/>
    <w:rsid w:val="00890108"/>
    <w:rsid w:val="00893877"/>
    <w:rsid w:val="00894728"/>
    <w:rsid w:val="0089532C"/>
    <w:rsid w:val="00896165"/>
    <w:rsid w:val="00896681"/>
    <w:rsid w:val="008A2749"/>
    <w:rsid w:val="008A3A90"/>
    <w:rsid w:val="008A408C"/>
    <w:rsid w:val="008A49DE"/>
    <w:rsid w:val="008B06D4"/>
    <w:rsid w:val="008B13DB"/>
    <w:rsid w:val="008B2C5F"/>
    <w:rsid w:val="008B4F20"/>
    <w:rsid w:val="008B68C1"/>
    <w:rsid w:val="008B68E7"/>
    <w:rsid w:val="008B7FFD"/>
    <w:rsid w:val="008C0F9E"/>
    <w:rsid w:val="008C17C2"/>
    <w:rsid w:val="008C286A"/>
    <w:rsid w:val="008C2920"/>
    <w:rsid w:val="008C3BBD"/>
    <w:rsid w:val="008C4307"/>
    <w:rsid w:val="008C435B"/>
    <w:rsid w:val="008D013E"/>
    <w:rsid w:val="008D0871"/>
    <w:rsid w:val="008D23DF"/>
    <w:rsid w:val="008D3194"/>
    <w:rsid w:val="008D545B"/>
    <w:rsid w:val="008D73BF"/>
    <w:rsid w:val="008D7F09"/>
    <w:rsid w:val="008E00D5"/>
    <w:rsid w:val="008E2699"/>
    <w:rsid w:val="008E5B64"/>
    <w:rsid w:val="008E7DAA"/>
    <w:rsid w:val="008F0094"/>
    <w:rsid w:val="008F03EF"/>
    <w:rsid w:val="008F340F"/>
    <w:rsid w:val="0090297E"/>
    <w:rsid w:val="00903523"/>
    <w:rsid w:val="00906281"/>
    <w:rsid w:val="0090659A"/>
    <w:rsid w:val="00911080"/>
    <w:rsid w:val="00912500"/>
    <w:rsid w:val="0091350B"/>
    <w:rsid w:val="00915986"/>
    <w:rsid w:val="00917624"/>
    <w:rsid w:val="009216D7"/>
    <w:rsid w:val="00926CB2"/>
    <w:rsid w:val="00930386"/>
    <w:rsid w:val="009309F5"/>
    <w:rsid w:val="00933237"/>
    <w:rsid w:val="00933F28"/>
    <w:rsid w:val="009360ED"/>
    <w:rsid w:val="009400C3"/>
    <w:rsid w:val="00940171"/>
    <w:rsid w:val="00940D6D"/>
    <w:rsid w:val="00941E6C"/>
    <w:rsid w:val="009453F7"/>
    <w:rsid w:val="009476C0"/>
    <w:rsid w:val="0095250F"/>
    <w:rsid w:val="00960920"/>
    <w:rsid w:val="00963E34"/>
    <w:rsid w:val="00964DFA"/>
    <w:rsid w:val="00970FE3"/>
    <w:rsid w:val="0098155C"/>
    <w:rsid w:val="00982F80"/>
    <w:rsid w:val="00983B77"/>
    <w:rsid w:val="0099093E"/>
    <w:rsid w:val="00990E2E"/>
    <w:rsid w:val="00993CAE"/>
    <w:rsid w:val="009946EC"/>
    <w:rsid w:val="00996053"/>
    <w:rsid w:val="009A0B2F"/>
    <w:rsid w:val="009A1CF4"/>
    <w:rsid w:val="009A37D7"/>
    <w:rsid w:val="009A3AFC"/>
    <w:rsid w:val="009A4E17"/>
    <w:rsid w:val="009A520B"/>
    <w:rsid w:val="009A6955"/>
    <w:rsid w:val="009B1514"/>
    <w:rsid w:val="009B2D8F"/>
    <w:rsid w:val="009B341C"/>
    <w:rsid w:val="009B5747"/>
    <w:rsid w:val="009B64E1"/>
    <w:rsid w:val="009B7B9E"/>
    <w:rsid w:val="009C0081"/>
    <w:rsid w:val="009C0B81"/>
    <w:rsid w:val="009C1169"/>
    <w:rsid w:val="009C2170"/>
    <w:rsid w:val="009C3182"/>
    <w:rsid w:val="009C5A5A"/>
    <w:rsid w:val="009D0C58"/>
    <w:rsid w:val="009D2C27"/>
    <w:rsid w:val="009D503E"/>
    <w:rsid w:val="009E2309"/>
    <w:rsid w:val="009E2F19"/>
    <w:rsid w:val="009E42B9"/>
    <w:rsid w:val="009E4E17"/>
    <w:rsid w:val="009E54B9"/>
    <w:rsid w:val="009E7BC7"/>
    <w:rsid w:val="009F0F3E"/>
    <w:rsid w:val="009F4C2E"/>
    <w:rsid w:val="00A00669"/>
    <w:rsid w:val="00A014A3"/>
    <w:rsid w:val="00A027CC"/>
    <w:rsid w:val="00A0412D"/>
    <w:rsid w:val="00A15DF0"/>
    <w:rsid w:val="00A21211"/>
    <w:rsid w:val="00A238AE"/>
    <w:rsid w:val="00A2459D"/>
    <w:rsid w:val="00A30F8A"/>
    <w:rsid w:val="00A34E7F"/>
    <w:rsid w:val="00A4003D"/>
    <w:rsid w:val="00A456A0"/>
    <w:rsid w:val="00A45C8B"/>
    <w:rsid w:val="00A460E4"/>
    <w:rsid w:val="00A46F0A"/>
    <w:rsid w:val="00A46F25"/>
    <w:rsid w:val="00A47CC2"/>
    <w:rsid w:val="00A502BA"/>
    <w:rsid w:val="00A567C4"/>
    <w:rsid w:val="00A60146"/>
    <w:rsid w:val="00A601A9"/>
    <w:rsid w:val="00A6105C"/>
    <w:rsid w:val="00A61E0F"/>
    <w:rsid w:val="00A622C4"/>
    <w:rsid w:val="00A6283D"/>
    <w:rsid w:val="00A65123"/>
    <w:rsid w:val="00A658B8"/>
    <w:rsid w:val="00A65B10"/>
    <w:rsid w:val="00A676FF"/>
    <w:rsid w:val="00A721DB"/>
    <w:rsid w:val="00A73EBA"/>
    <w:rsid w:val="00A754B4"/>
    <w:rsid w:val="00A76749"/>
    <w:rsid w:val="00A769F3"/>
    <w:rsid w:val="00A807C1"/>
    <w:rsid w:val="00A82658"/>
    <w:rsid w:val="00A83374"/>
    <w:rsid w:val="00A83AFA"/>
    <w:rsid w:val="00A90D13"/>
    <w:rsid w:val="00A91447"/>
    <w:rsid w:val="00A93976"/>
    <w:rsid w:val="00A96172"/>
    <w:rsid w:val="00A96D52"/>
    <w:rsid w:val="00A97C5F"/>
    <w:rsid w:val="00AB0D6A"/>
    <w:rsid w:val="00AB43B3"/>
    <w:rsid w:val="00AB49B9"/>
    <w:rsid w:val="00AB501D"/>
    <w:rsid w:val="00AB5672"/>
    <w:rsid w:val="00AB758A"/>
    <w:rsid w:val="00AB7D3E"/>
    <w:rsid w:val="00AC027E"/>
    <w:rsid w:val="00AC1201"/>
    <w:rsid w:val="00AC1E7E"/>
    <w:rsid w:val="00AC507D"/>
    <w:rsid w:val="00AC5803"/>
    <w:rsid w:val="00AC66E4"/>
    <w:rsid w:val="00AD04F2"/>
    <w:rsid w:val="00AD2BB7"/>
    <w:rsid w:val="00AD3EF0"/>
    <w:rsid w:val="00AD4578"/>
    <w:rsid w:val="00AD5595"/>
    <w:rsid w:val="00AD68E9"/>
    <w:rsid w:val="00AE2531"/>
    <w:rsid w:val="00AE28E2"/>
    <w:rsid w:val="00AE5068"/>
    <w:rsid w:val="00AE5332"/>
    <w:rsid w:val="00AE56C0"/>
    <w:rsid w:val="00AF7ACC"/>
    <w:rsid w:val="00B00914"/>
    <w:rsid w:val="00B02A8E"/>
    <w:rsid w:val="00B03083"/>
    <w:rsid w:val="00B052EE"/>
    <w:rsid w:val="00B07487"/>
    <w:rsid w:val="00B101E8"/>
    <w:rsid w:val="00B105F6"/>
    <w:rsid w:val="00B1081F"/>
    <w:rsid w:val="00B1496A"/>
    <w:rsid w:val="00B237F8"/>
    <w:rsid w:val="00B2496B"/>
    <w:rsid w:val="00B27499"/>
    <w:rsid w:val="00B3010D"/>
    <w:rsid w:val="00B3028E"/>
    <w:rsid w:val="00B33D47"/>
    <w:rsid w:val="00B35151"/>
    <w:rsid w:val="00B433F2"/>
    <w:rsid w:val="00B458E8"/>
    <w:rsid w:val="00B53571"/>
    <w:rsid w:val="00B5397B"/>
    <w:rsid w:val="00B53EE9"/>
    <w:rsid w:val="00B54FC0"/>
    <w:rsid w:val="00B6183E"/>
    <w:rsid w:val="00B62809"/>
    <w:rsid w:val="00B63446"/>
    <w:rsid w:val="00B6367A"/>
    <w:rsid w:val="00B67526"/>
    <w:rsid w:val="00B73A2B"/>
    <w:rsid w:val="00B73E41"/>
    <w:rsid w:val="00B74716"/>
    <w:rsid w:val="00B7675A"/>
    <w:rsid w:val="00B77B2E"/>
    <w:rsid w:val="00B81898"/>
    <w:rsid w:val="00B82629"/>
    <w:rsid w:val="00B82DED"/>
    <w:rsid w:val="00B8606B"/>
    <w:rsid w:val="00B878E7"/>
    <w:rsid w:val="00B879CC"/>
    <w:rsid w:val="00B9051E"/>
    <w:rsid w:val="00B956D8"/>
    <w:rsid w:val="00B97278"/>
    <w:rsid w:val="00B97943"/>
    <w:rsid w:val="00BA1713"/>
    <w:rsid w:val="00BA1D0B"/>
    <w:rsid w:val="00BA2B50"/>
    <w:rsid w:val="00BA3817"/>
    <w:rsid w:val="00BA6972"/>
    <w:rsid w:val="00BB1E0D"/>
    <w:rsid w:val="00BB26C8"/>
    <w:rsid w:val="00BB4D9B"/>
    <w:rsid w:val="00BB73FF"/>
    <w:rsid w:val="00BB7688"/>
    <w:rsid w:val="00BC2B77"/>
    <w:rsid w:val="00BC43DC"/>
    <w:rsid w:val="00BC7423"/>
    <w:rsid w:val="00BC7B9B"/>
    <w:rsid w:val="00BC7CAC"/>
    <w:rsid w:val="00BD0501"/>
    <w:rsid w:val="00BD455E"/>
    <w:rsid w:val="00BD6D76"/>
    <w:rsid w:val="00BE1A74"/>
    <w:rsid w:val="00BE3D40"/>
    <w:rsid w:val="00BE4CF4"/>
    <w:rsid w:val="00BE56B3"/>
    <w:rsid w:val="00BE676D"/>
    <w:rsid w:val="00BF04E8"/>
    <w:rsid w:val="00BF16BF"/>
    <w:rsid w:val="00BF4D1F"/>
    <w:rsid w:val="00BF5AF9"/>
    <w:rsid w:val="00BF76BE"/>
    <w:rsid w:val="00C02A73"/>
    <w:rsid w:val="00C0312A"/>
    <w:rsid w:val="00C063D2"/>
    <w:rsid w:val="00C07FD9"/>
    <w:rsid w:val="00C10955"/>
    <w:rsid w:val="00C115C3"/>
    <w:rsid w:val="00C11C4D"/>
    <w:rsid w:val="00C1404D"/>
    <w:rsid w:val="00C162C0"/>
    <w:rsid w:val="00C1712C"/>
    <w:rsid w:val="00C20634"/>
    <w:rsid w:val="00C23E16"/>
    <w:rsid w:val="00C27E37"/>
    <w:rsid w:val="00C27E94"/>
    <w:rsid w:val="00C3148A"/>
    <w:rsid w:val="00C31ED3"/>
    <w:rsid w:val="00C32713"/>
    <w:rsid w:val="00C351B8"/>
    <w:rsid w:val="00C36BBC"/>
    <w:rsid w:val="00C40223"/>
    <w:rsid w:val="00C410D9"/>
    <w:rsid w:val="00C4196E"/>
    <w:rsid w:val="00C44DB7"/>
    <w:rsid w:val="00C4510A"/>
    <w:rsid w:val="00C461DC"/>
    <w:rsid w:val="00C47F2E"/>
    <w:rsid w:val="00C5117C"/>
    <w:rsid w:val="00C52BA6"/>
    <w:rsid w:val="00C54891"/>
    <w:rsid w:val="00C57A1A"/>
    <w:rsid w:val="00C60BBD"/>
    <w:rsid w:val="00C6258F"/>
    <w:rsid w:val="00C62C41"/>
    <w:rsid w:val="00C63DF6"/>
    <w:rsid w:val="00C63E58"/>
    <w:rsid w:val="00C63F4F"/>
    <w:rsid w:val="00C6495E"/>
    <w:rsid w:val="00C670EE"/>
    <w:rsid w:val="00C67E3B"/>
    <w:rsid w:val="00C71F4C"/>
    <w:rsid w:val="00C73E03"/>
    <w:rsid w:val="00C75D51"/>
    <w:rsid w:val="00C7628B"/>
    <w:rsid w:val="00C77B29"/>
    <w:rsid w:val="00C862B2"/>
    <w:rsid w:val="00C8718B"/>
    <w:rsid w:val="00C872E4"/>
    <w:rsid w:val="00C878D9"/>
    <w:rsid w:val="00C90311"/>
    <w:rsid w:val="00C91C26"/>
    <w:rsid w:val="00C92A7E"/>
    <w:rsid w:val="00C94225"/>
    <w:rsid w:val="00C95A81"/>
    <w:rsid w:val="00C960C6"/>
    <w:rsid w:val="00CA2BB2"/>
    <w:rsid w:val="00CA548B"/>
    <w:rsid w:val="00CA73D5"/>
    <w:rsid w:val="00CB5068"/>
    <w:rsid w:val="00CB698E"/>
    <w:rsid w:val="00CB6F9E"/>
    <w:rsid w:val="00CB7D2B"/>
    <w:rsid w:val="00CC0026"/>
    <w:rsid w:val="00CC0586"/>
    <w:rsid w:val="00CC12E6"/>
    <w:rsid w:val="00CC1C87"/>
    <w:rsid w:val="00CC3000"/>
    <w:rsid w:val="00CC4572"/>
    <w:rsid w:val="00CC4859"/>
    <w:rsid w:val="00CC7A35"/>
    <w:rsid w:val="00CD072A"/>
    <w:rsid w:val="00CD1697"/>
    <w:rsid w:val="00CD40B1"/>
    <w:rsid w:val="00CD4330"/>
    <w:rsid w:val="00CD644E"/>
    <w:rsid w:val="00CD7F73"/>
    <w:rsid w:val="00CE16B8"/>
    <w:rsid w:val="00CE26C5"/>
    <w:rsid w:val="00CE36AF"/>
    <w:rsid w:val="00CE47F3"/>
    <w:rsid w:val="00CE54DD"/>
    <w:rsid w:val="00CF0033"/>
    <w:rsid w:val="00CF0DA5"/>
    <w:rsid w:val="00CF5D31"/>
    <w:rsid w:val="00CF5F3B"/>
    <w:rsid w:val="00CF7733"/>
    <w:rsid w:val="00CF791A"/>
    <w:rsid w:val="00D00513"/>
    <w:rsid w:val="00D00D7D"/>
    <w:rsid w:val="00D030AE"/>
    <w:rsid w:val="00D05ECE"/>
    <w:rsid w:val="00D13435"/>
    <w:rsid w:val="00D139C8"/>
    <w:rsid w:val="00D15AC0"/>
    <w:rsid w:val="00D1738E"/>
    <w:rsid w:val="00D17F81"/>
    <w:rsid w:val="00D24789"/>
    <w:rsid w:val="00D2758C"/>
    <w:rsid w:val="00D275CA"/>
    <w:rsid w:val="00D2789B"/>
    <w:rsid w:val="00D345AB"/>
    <w:rsid w:val="00D37F32"/>
    <w:rsid w:val="00D410F4"/>
    <w:rsid w:val="00D41566"/>
    <w:rsid w:val="00D41A30"/>
    <w:rsid w:val="00D458EC"/>
    <w:rsid w:val="00D501B0"/>
    <w:rsid w:val="00D52582"/>
    <w:rsid w:val="00D562FF"/>
    <w:rsid w:val="00D56A0E"/>
    <w:rsid w:val="00D57AA2"/>
    <w:rsid w:val="00D57AD3"/>
    <w:rsid w:val="00D62264"/>
    <w:rsid w:val="00D62F25"/>
    <w:rsid w:val="00D635FE"/>
    <w:rsid w:val="00D63958"/>
    <w:rsid w:val="00D65F05"/>
    <w:rsid w:val="00D66A7B"/>
    <w:rsid w:val="00D71DC2"/>
    <w:rsid w:val="00D729DE"/>
    <w:rsid w:val="00D75B6A"/>
    <w:rsid w:val="00D778DF"/>
    <w:rsid w:val="00D815C7"/>
    <w:rsid w:val="00D83DD0"/>
    <w:rsid w:val="00D8465D"/>
    <w:rsid w:val="00D84BDA"/>
    <w:rsid w:val="00D86D9E"/>
    <w:rsid w:val="00D87013"/>
    <w:rsid w:val="00D876A8"/>
    <w:rsid w:val="00D87F26"/>
    <w:rsid w:val="00D913F0"/>
    <w:rsid w:val="00D927B6"/>
    <w:rsid w:val="00D93063"/>
    <w:rsid w:val="00D933B0"/>
    <w:rsid w:val="00D951FC"/>
    <w:rsid w:val="00D977E8"/>
    <w:rsid w:val="00D97B16"/>
    <w:rsid w:val="00DA119B"/>
    <w:rsid w:val="00DB17E4"/>
    <w:rsid w:val="00DB1C89"/>
    <w:rsid w:val="00DB26BA"/>
    <w:rsid w:val="00DB3763"/>
    <w:rsid w:val="00DB4029"/>
    <w:rsid w:val="00DB5F4D"/>
    <w:rsid w:val="00DB66F2"/>
    <w:rsid w:val="00DB6DA5"/>
    <w:rsid w:val="00DC076B"/>
    <w:rsid w:val="00DC186F"/>
    <w:rsid w:val="00DC252F"/>
    <w:rsid w:val="00DC505D"/>
    <w:rsid w:val="00DC5C56"/>
    <w:rsid w:val="00DC6050"/>
    <w:rsid w:val="00DC6445"/>
    <w:rsid w:val="00DD35E1"/>
    <w:rsid w:val="00DD43EA"/>
    <w:rsid w:val="00DE03FA"/>
    <w:rsid w:val="00DE3F36"/>
    <w:rsid w:val="00DE6F44"/>
    <w:rsid w:val="00DF1B58"/>
    <w:rsid w:val="00E00506"/>
    <w:rsid w:val="00E009DA"/>
    <w:rsid w:val="00E037D9"/>
    <w:rsid w:val="00E03D93"/>
    <w:rsid w:val="00E04927"/>
    <w:rsid w:val="00E060DB"/>
    <w:rsid w:val="00E07A4A"/>
    <w:rsid w:val="00E11A29"/>
    <w:rsid w:val="00E11A48"/>
    <w:rsid w:val="00E130EB"/>
    <w:rsid w:val="00E14ADA"/>
    <w:rsid w:val="00E162CD"/>
    <w:rsid w:val="00E17FA5"/>
    <w:rsid w:val="00E208E1"/>
    <w:rsid w:val="00E21BFE"/>
    <w:rsid w:val="00E21C88"/>
    <w:rsid w:val="00E223AC"/>
    <w:rsid w:val="00E23B2E"/>
    <w:rsid w:val="00E2627D"/>
    <w:rsid w:val="00E26930"/>
    <w:rsid w:val="00E27257"/>
    <w:rsid w:val="00E27F4F"/>
    <w:rsid w:val="00E43F3F"/>
    <w:rsid w:val="00E449D0"/>
    <w:rsid w:val="00E44A34"/>
    <w:rsid w:val="00E4506A"/>
    <w:rsid w:val="00E46B2E"/>
    <w:rsid w:val="00E53F99"/>
    <w:rsid w:val="00E56510"/>
    <w:rsid w:val="00E5703D"/>
    <w:rsid w:val="00E577EF"/>
    <w:rsid w:val="00E60943"/>
    <w:rsid w:val="00E62523"/>
    <w:rsid w:val="00E62EA8"/>
    <w:rsid w:val="00E67A6E"/>
    <w:rsid w:val="00E70096"/>
    <w:rsid w:val="00E71B43"/>
    <w:rsid w:val="00E81612"/>
    <w:rsid w:val="00E825F8"/>
    <w:rsid w:val="00E82BD7"/>
    <w:rsid w:val="00E859E3"/>
    <w:rsid w:val="00E87D18"/>
    <w:rsid w:val="00E87D62"/>
    <w:rsid w:val="00E9156D"/>
    <w:rsid w:val="00E93D79"/>
    <w:rsid w:val="00E96375"/>
    <w:rsid w:val="00E97333"/>
    <w:rsid w:val="00EA3E37"/>
    <w:rsid w:val="00EA486E"/>
    <w:rsid w:val="00EA4FA3"/>
    <w:rsid w:val="00EA5DCF"/>
    <w:rsid w:val="00EA73E1"/>
    <w:rsid w:val="00EB001B"/>
    <w:rsid w:val="00EB3082"/>
    <w:rsid w:val="00EB6057"/>
    <w:rsid w:val="00EB6C33"/>
    <w:rsid w:val="00EC6F62"/>
    <w:rsid w:val="00EC74E7"/>
    <w:rsid w:val="00EC79A5"/>
    <w:rsid w:val="00ED2EA2"/>
    <w:rsid w:val="00ED6019"/>
    <w:rsid w:val="00ED7830"/>
    <w:rsid w:val="00EE37BF"/>
    <w:rsid w:val="00EE3909"/>
    <w:rsid w:val="00EF4205"/>
    <w:rsid w:val="00EF4D9D"/>
    <w:rsid w:val="00EF5939"/>
    <w:rsid w:val="00F00703"/>
    <w:rsid w:val="00F01714"/>
    <w:rsid w:val="00F0258F"/>
    <w:rsid w:val="00F02D06"/>
    <w:rsid w:val="00F056E5"/>
    <w:rsid w:val="00F06FDD"/>
    <w:rsid w:val="00F10819"/>
    <w:rsid w:val="00F11219"/>
    <w:rsid w:val="00F11273"/>
    <w:rsid w:val="00F16F35"/>
    <w:rsid w:val="00F17559"/>
    <w:rsid w:val="00F2229D"/>
    <w:rsid w:val="00F25ABB"/>
    <w:rsid w:val="00F26F62"/>
    <w:rsid w:val="00F27963"/>
    <w:rsid w:val="00F27BC4"/>
    <w:rsid w:val="00F30103"/>
    <w:rsid w:val="00F30446"/>
    <w:rsid w:val="00F371D3"/>
    <w:rsid w:val="00F37730"/>
    <w:rsid w:val="00F40237"/>
    <w:rsid w:val="00F4135D"/>
    <w:rsid w:val="00F41F1B"/>
    <w:rsid w:val="00F46A99"/>
    <w:rsid w:val="00F46BD9"/>
    <w:rsid w:val="00F50E93"/>
    <w:rsid w:val="00F51158"/>
    <w:rsid w:val="00F5296A"/>
    <w:rsid w:val="00F56D74"/>
    <w:rsid w:val="00F6088A"/>
    <w:rsid w:val="00F60BE0"/>
    <w:rsid w:val="00F6280E"/>
    <w:rsid w:val="00F7050A"/>
    <w:rsid w:val="00F75533"/>
    <w:rsid w:val="00F75988"/>
    <w:rsid w:val="00F75BDC"/>
    <w:rsid w:val="00F8036D"/>
    <w:rsid w:val="00F809DC"/>
    <w:rsid w:val="00F810E8"/>
    <w:rsid w:val="00F86EB0"/>
    <w:rsid w:val="00F92B59"/>
    <w:rsid w:val="00FA1457"/>
    <w:rsid w:val="00FA154B"/>
    <w:rsid w:val="00FA3811"/>
    <w:rsid w:val="00FA3B9F"/>
    <w:rsid w:val="00FA3F06"/>
    <w:rsid w:val="00FA4A26"/>
    <w:rsid w:val="00FA7084"/>
    <w:rsid w:val="00FA7BEF"/>
    <w:rsid w:val="00FB1105"/>
    <w:rsid w:val="00FB1929"/>
    <w:rsid w:val="00FB521C"/>
    <w:rsid w:val="00FB5E36"/>
    <w:rsid w:val="00FB5FD9"/>
    <w:rsid w:val="00FB6713"/>
    <w:rsid w:val="00FB6ABF"/>
    <w:rsid w:val="00FB6D6A"/>
    <w:rsid w:val="00FB7590"/>
    <w:rsid w:val="00FC0C33"/>
    <w:rsid w:val="00FD116E"/>
    <w:rsid w:val="00FD1398"/>
    <w:rsid w:val="00FD33AB"/>
    <w:rsid w:val="00FD3BA4"/>
    <w:rsid w:val="00FD4724"/>
    <w:rsid w:val="00FD48C1"/>
    <w:rsid w:val="00FD4A68"/>
    <w:rsid w:val="00FD68A4"/>
    <w:rsid w:val="00FD68ED"/>
    <w:rsid w:val="00FD70D5"/>
    <w:rsid w:val="00FD7E00"/>
    <w:rsid w:val="00FE2824"/>
    <w:rsid w:val="00FE2F0E"/>
    <w:rsid w:val="00FE53F2"/>
    <w:rsid w:val="00FE661F"/>
    <w:rsid w:val="00FF0400"/>
    <w:rsid w:val="00FF168E"/>
    <w:rsid w:val="00FF221F"/>
    <w:rsid w:val="00FF3D6B"/>
    <w:rsid w:val="00FF5407"/>
    <w:rsid w:val="00FF6206"/>
    <w:rsid w:val="00FF64AF"/>
    <w:rsid w:val="00FF7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71E836"/>
  <w15:docId w15:val="{A682A6BA-F61C-4801-A765-128CFA09F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Calibri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nhideWhenUsed/>
    <w:qFormat/>
    <w:rsid w:val="00C40223"/>
    <w:pPr>
      <w:spacing w:before="60" w:after="60" w:line="276" w:lineRule="auto"/>
    </w:pPr>
    <w:rPr>
      <w:sz w:val="22"/>
      <w:szCs w:val="22"/>
      <w:lang w:val="fr-CA"/>
    </w:rPr>
  </w:style>
  <w:style w:type="paragraph" w:styleId="Titre1">
    <w:name w:val="heading 1"/>
    <w:basedOn w:val="Normal"/>
    <w:next w:val="BodyTextL25"/>
    <w:link w:val="Titre1Car"/>
    <w:autoRedefine/>
    <w:uiPriority w:val="9"/>
    <w:unhideWhenUsed/>
    <w:qFormat/>
    <w:rsid w:val="00B33D47"/>
    <w:pPr>
      <w:keepNext/>
      <w:keepLines/>
      <w:spacing w:before="240" w:after="120"/>
      <w:outlineLvl w:val="0"/>
    </w:pPr>
    <w:rPr>
      <w:b/>
      <w:bCs/>
      <w:sz w:val="26"/>
      <w:szCs w:val="28"/>
    </w:rPr>
  </w:style>
  <w:style w:type="paragraph" w:styleId="Titre2">
    <w:name w:val="heading 2"/>
    <w:basedOn w:val="Normal"/>
    <w:next w:val="BodyTextL25"/>
    <w:link w:val="Titre2Car"/>
    <w:autoRedefine/>
    <w:uiPriority w:val="9"/>
    <w:unhideWhenUsed/>
    <w:qFormat/>
    <w:rsid w:val="00B33D47"/>
    <w:pPr>
      <w:keepNext/>
      <w:spacing w:before="120" w:after="120"/>
      <w:outlineLvl w:val="1"/>
    </w:pPr>
    <w:rPr>
      <w:rFonts w:eastAsia="Times New Roman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nhideWhenUsed/>
    <w:qFormat/>
    <w:rsid w:val="00BE1A74"/>
    <w:pPr>
      <w:keepNext/>
      <w:spacing w:before="240" w:line="240" w:lineRule="auto"/>
      <w:outlineLvl w:val="2"/>
    </w:pPr>
    <w:rPr>
      <w:rFonts w:eastAsia="Times New Roman"/>
      <w:b/>
      <w:bCs/>
      <w:sz w:val="24"/>
      <w:szCs w:val="26"/>
    </w:rPr>
  </w:style>
  <w:style w:type="paragraph" w:styleId="Titre4">
    <w:name w:val="heading 4"/>
    <w:basedOn w:val="BodyTextL25"/>
    <w:next w:val="BodyTextL25"/>
    <w:link w:val="Titre4Car"/>
    <w:unhideWhenUsed/>
    <w:qFormat/>
    <w:rsid w:val="00075EA9"/>
    <w:pPr>
      <w:keepNext/>
      <w:ind w:left="720"/>
      <w:outlineLvl w:val="3"/>
    </w:pPr>
    <w:rPr>
      <w:rFonts w:eastAsia="Times New Roman"/>
      <w:bCs/>
      <w:szCs w:val="28"/>
    </w:rPr>
  </w:style>
  <w:style w:type="paragraph" w:styleId="Titre5">
    <w:name w:val="heading 5"/>
    <w:basedOn w:val="Normal"/>
    <w:next w:val="Normal"/>
    <w:link w:val="Titre5Car"/>
    <w:semiHidden/>
    <w:unhideWhenUsed/>
    <w:qFormat/>
    <w:rsid w:val="00231DCA"/>
    <w:pPr>
      <w:spacing w:before="240" w:line="240" w:lineRule="auto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link w:val="Titre6Car"/>
    <w:semiHidden/>
    <w:unhideWhenUsed/>
    <w:qFormat/>
    <w:rsid w:val="00231DCA"/>
    <w:pPr>
      <w:spacing w:before="240" w:line="240" w:lineRule="auto"/>
      <w:outlineLvl w:val="5"/>
    </w:pPr>
    <w:rPr>
      <w:rFonts w:eastAsia="Times New Roman"/>
      <w:b/>
      <w:bCs/>
    </w:rPr>
  </w:style>
  <w:style w:type="paragraph" w:styleId="Titre7">
    <w:name w:val="heading 7"/>
    <w:basedOn w:val="Normal"/>
    <w:next w:val="Normal"/>
    <w:link w:val="Titre7Car"/>
    <w:semiHidden/>
    <w:unhideWhenUsed/>
    <w:qFormat/>
    <w:rsid w:val="00231DCA"/>
    <w:pPr>
      <w:spacing w:before="240" w:line="240" w:lineRule="auto"/>
      <w:outlineLvl w:val="6"/>
    </w:pPr>
    <w:rPr>
      <w:rFonts w:eastAsia="Times New Roman"/>
      <w:sz w:val="20"/>
      <w:szCs w:val="24"/>
    </w:rPr>
  </w:style>
  <w:style w:type="paragraph" w:styleId="Titre8">
    <w:name w:val="heading 8"/>
    <w:basedOn w:val="Normal"/>
    <w:next w:val="Normal"/>
    <w:link w:val="Titre8Car"/>
    <w:semiHidden/>
    <w:unhideWhenUsed/>
    <w:qFormat/>
    <w:rsid w:val="00231DCA"/>
    <w:pPr>
      <w:spacing w:before="240" w:line="240" w:lineRule="auto"/>
      <w:outlineLvl w:val="7"/>
    </w:pPr>
    <w:rPr>
      <w:rFonts w:eastAsia="Times New Roman"/>
      <w:i/>
      <w:iCs/>
      <w:sz w:val="20"/>
      <w:szCs w:val="24"/>
    </w:rPr>
  </w:style>
  <w:style w:type="paragraph" w:styleId="Titre9">
    <w:name w:val="heading 9"/>
    <w:basedOn w:val="Normal"/>
    <w:next w:val="Normal"/>
    <w:link w:val="Titre9Car"/>
    <w:semiHidden/>
    <w:unhideWhenUsed/>
    <w:qFormat/>
    <w:rsid w:val="00231DCA"/>
    <w:pPr>
      <w:spacing w:before="240" w:line="240" w:lineRule="auto"/>
      <w:outlineLvl w:val="8"/>
    </w:pPr>
    <w:rPr>
      <w:rFonts w:eastAsia="Times New Roman" w:cs="Arial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link w:val="Titre1"/>
    <w:uiPriority w:val="9"/>
    <w:rsid w:val="000C6425"/>
    <w:rPr>
      <w:b/>
      <w:bCs/>
      <w:sz w:val="26"/>
      <w:szCs w:val="28"/>
    </w:rPr>
  </w:style>
  <w:style w:type="character" w:customStyle="1" w:styleId="Titre2Car">
    <w:name w:val="Titre 2 Car"/>
    <w:link w:val="Titre2"/>
    <w:uiPriority w:val="9"/>
    <w:rsid w:val="000C6425"/>
    <w:rPr>
      <w:rFonts w:eastAsia="Times New Roman"/>
      <w:b/>
      <w:bCs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AnswerLineL25">
    <w:name w:val="Answer Line L25"/>
    <w:basedOn w:val="BodyTextL25"/>
    <w:next w:val="BodyTextL25"/>
    <w:qFormat/>
    <w:rsid w:val="00E859E3"/>
    <w:rPr>
      <w:b/>
      <w:i/>
      <w:color w:val="808080" w:themeColor="background1" w:themeShade="80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AnswerLineL50">
    <w:name w:val="Answer Line L50"/>
    <w:basedOn w:val="AnswerLineL25"/>
    <w:next w:val="BodyTextL50"/>
    <w:qFormat/>
    <w:rsid w:val="00E859E3"/>
    <w:pPr>
      <w:ind w:left="720"/>
    </w:pPr>
  </w:style>
  <w:style w:type="paragraph" w:styleId="En-tte">
    <w:name w:val="header"/>
    <w:basedOn w:val="Normal"/>
    <w:link w:val="En-tteCar"/>
    <w:unhideWhenUsed/>
    <w:rsid w:val="008402F2"/>
    <w:pPr>
      <w:tabs>
        <w:tab w:val="center" w:pos="4680"/>
        <w:tab w:val="right" w:pos="9360"/>
      </w:tabs>
    </w:pPr>
  </w:style>
  <w:style w:type="character" w:customStyle="1" w:styleId="En-tteCar">
    <w:name w:val="En-tête Car"/>
    <w:basedOn w:val="Policepardfaut"/>
    <w:link w:val="En-tte"/>
    <w:rsid w:val="008402F2"/>
    <w:rPr>
      <w:sz w:val="22"/>
      <w:szCs w:val="22"/>
    </w:rPr>
  </w:style>
  <w:style w:type="paragraph" w:styleId="Pieddepage">
    <w:name w:val="footer"/>
    <w:basedOn w:val="Normal"/>
    <w:link w:val="PieddepageCar"/>
    <w:autoRedefine/>
    <w:uiPriority w:val="99"/>
    <w:unhideWhenUsed/>
    <w:rsid w:val="00E859E3"/>
    <w:pPr>
      <w:tabs>
        <w:tab w:val="left" w:pos="6570"/>
        <w:tab w:val="right" w:pos="10080"/>
        <w:tab w:val="right" w:pos="10800"/>
      </w:tabs>
      <w:spacing w:after="0" w:line="240" w:lineRule="auto"/>
    </w:pPr>
    <w:rPr>
      <w:sz w:val="16"/>
    </w:rPr>
  </w:style>
  <w:style w:type="character" w:customStyle="1" w:styleId="PieddepageCar">
    <w:name w:val="Pied de page Car"/>
    <w:link w:val="Pieddepage"/>
    <w:uiPriority w:val="99"/>
    <w:rsid w:val="00E859E3"/>
    <w:rPr>
      <w:sz w:val="16"/>
      <w:szCs w:val="2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edebullesCar">
    <w:name w:val="Texte de bulles Car"/>
    <w:link w:val="Textedebulles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link w:val="TableTextChar"/>
    <w:qFormat/>
    <w:rsid w:val="008B68E7"/>
    <w:pPr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8B68E7"/>
  </w:style>
  <w:style w:type="table" w:styleId="Grilledutableau">
    <w:name w:val="Table Grid"/>
    <w:basedOn w:val="Tableau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BodyTextL25"/>
    <w:qFormat/>
    <w:rsid w:val="00457934"/>
    <w:pPr>
      <w:numPr>
        <w:numId w:val="1"/>
      </w:numPr>
    </w:pPr>
  </w:style>
  <w:style w:type="paragraph" w:customStyle="1" w:styleId="Bulletlevel2">
    <w:name w:val="Bullet level 2"/>
    <w:basedOn w:val="BodyTextL25"/>
    <w:qFormat/>
    <w:rsid w:val="0036440C"/>
    <w:pPr>
      <w:numPr>
        <w:numId w:val="7"/>
      </w:numPr>
      <w:ind w:left="1080"/>
    </w:pPr>
  </w:style>
  <w:style w:type="paragraph" w:customStyle="1" w:styleId="InstNoteRed">
    <w:name w:val="Inst Note Red"/>
    <w:basedOn w:val="Normal"/>
    <w:qFormat/>
    <w:rsid w:val="00D030AE"/>
    <w:pPr>
      <w:spacing w:line="240" w:lineRule="auto"/>
    </w:pPr>
    <w:rPr>
      <w:color w:val="EE0000"/>
      <w:sz w:val="20"/>
    </w:rPr>
  </w:style>
  <w:style w:type="paragraph" w:customStyle="1" w:styleId="ConfigWindow">
    <w:name w:val="Config Window"/>
    <w:basedOn w:val="Corpsdetexte"/>
    <w:next w:val="BodyTextL25"/>
    <w:qFormat/>
    <w:rsid w:val="00BE1A74"/>
    <w:pPr>
      <w:spacing w:before="0" w:after="0"/>
    </w:pPr>
    <w:rPr>
      <w:i/>
      <w:color w:val="FFFFFF" w:themeColor="background1"/>
    </w:rPr>
  </w:style>
  <w:style w:type="paragraph" w:customStyle="1" w:styleId="SubStepAlpha">
    <w:name w:val="SubStep Alpha"/>
    <w:basedOn w:val="BodyTextL25"/>
    <w:qFormat/>
    <w:rsid w:val="00B33D47"/>
    <w:pPr>
      <w:ind w:left="0"/>
    </w:pPr>
  </w:style>
  <w:style w:type="paragraph" w:customStyle="1" w:styleId="CMD">
    <w:name w:val="CMD"/>
    <w:basedOn w:val="BodyTextL25"/>
    <w:link w:val="CMDChar"/>
    <w:qFormat/>
    <w:rsid w:val="0010436E"/>
    <w:pPr>
      <w:spacing w:before="60" w:after="60"/>
      <w:ind w:left="720"/>
    </w:pPr>
    <w:rPr>
      <w:rFonts w:ascii="Courier New" w:hAnsi="Courier New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D778DF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Normal"/>
    <w:qFormat/>
    <w:rsid w:val="00D030AE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ExplorateurdedocumentsCar">
    <w:name w:val="Explorateur de documents Car"/>
    <w:link w:val="Explorateurdedocuments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D030AE"/>
    <w:rPr>
      <w:rFonts w:ascii="Arial" w:hAnsi="Arial"/>
      <w:b/>
      <w:color w:val="EE0000"/>
      <w:sz w:val="32"/>
    </w:rPr>
  </w:style>
  <w:style w:type="character" w:customStyle="1" w:styleId="AnswerGray">
    <w:name w:val="Answer Gray"/>
    <w:uiPriority w:val="1"/>
    <w:qFormat/>
    <w:rsid w:val="00603503"/>
    <w:rPr>
      <w:rFonts w:ascii="Arial" w:hAnsi="Arial"/>
      <w:b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BodyTextL25"/>
    <w:qFormat/>
    <w:rsid w:val="00B33D47"/>
    <w:pPr>
      <w:ind w:left="0"/>
    </w:pPr>
  </w:style>
  <w:style w:type="table" w:customStyle="1" w:styleId="LightList-Accent11">
    <w:name w:val="Light List - Accent 11"/>
    <w:basedOn w:val="Tableau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au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Aucuneliste"/>
    <w:uiPriority w:val="99"/>
    <w:rsid w:val="00457934"/>
    <w:pPr>
      <w:numPr>
        <w:numId w:val="1"/>
      </w:numPr>
    </w:pPr>
  </w:style>
  <w:style w:type="numbering" w:customStyle="1" w:styleId="LabList">
    <w:name w:val="Lab List"/>
    <w:basedOn w:val="Aucuneliste"/>
    <w:uiPriority w:val="99"/>
    <w:rsid w:val="00B33D47"/>
    <w:pPr>
      <w:numPr>
        <w:numId w:val="5"/>
      </w:numPr>
    </w:pPr>
  </w:style>
  <w:style w:type="paragraph" w:customStyle="1" w:styleId="CMDOutput">
    <w:name w:val="CMD Output"/>
    <w:basedOn w:val="BodyTextL25"/>
    <w:qFormat/>
    <w:rsid w:val="0010436E"/>
    <w:pPr>
      <w:spacing w:before="60" w:after="60"/>
    </w:pPr>
    <w:rPr>
      <w:rFonts w:ascii="Courier New" w:hAnsi="Courier New"/>
      <w:sz w:val="18"/>
    </w:rPr>
  </w:style>
  <w:style w:type="paragraph" w:customStyle="1" w:styleId="InstNoteRedL25">
    <w:name w:val="Inst Note Red L25"/>
    <w:basedOn w:val="BodyTextL25"/>
    <w:next w:val="BodyTextL25"/>
    <w:qFormat/>
    <w:rsid w:val="00D030AE"/>
    <w:rPr>
      <w:color w:val="EE0000"/>
    </w:r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PrformatHTMLCar">
    <w:name w:val="Préformaté HTML Car"/>
    <w:link w:val="PrformatHTML"/>
    <w:uiPriority w:val="99"/>
    <w:semiHidden/>
    <w:rsid w:val="00C6495E"/>
    <w:rPr>
      <w:rFonts w:ascii="Courier New" w:eastAsia="Times New Roman" w:hAnsi="Courier New" w:cs="Courier New"/>
    </w:rPr>
  </w:style>
  <w:style w:type="character" w:styleId="Marquedecommentaire">
    <w:name w:val="annotation reference"/>
    <w:semiHidden/>
    <w:unhideWhenUsed/>
    <w:rsid w:val="000B2344"/>
    <w:rPr>
      <w:sz w:val="16"/>
      <w:szCs w:val="16"/>
    </w:rPr>
  </w:style>
  <w:style w:type="paragraph" w:styleId="Commentaire">
    <w:name w:val="annotation text"/>
    <w:basedOn w:val="Normal"/>
    <w:link w:val="CommentaireCar"/>
    <w:semiHidden/>
    <w:unhideWhenUsed/>
    <w:rsid w:val="000B2344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semiHidden/>
    <w:rsid w:val="000B2344"/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B2344"/>
    <w:rPr>
      <w:b/>
      <w:bCs/>
    </w:rPr>
  </w:style>
  <w:style w:type="character" w:customStyle="1" w:styleId="ObjetducommentaireCar">
    <w:name w:val="Objet du commentaire Car"/>
    <w:link w:val="Objetducommentaire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270FCC"/>
    <w:pPr>
      <w:keepNext/>
      <w:numPr>
        <w:ilvl w:val="1"/>
        <w:numId w:val="3"/>
      </w:numPr>
    </w:pPr>
  </w:style>
  <w:style w:type="numbering" w:customStyle="1" w:styleId="SectionList">
    <w:name w:val="Section_List"/>
    <w:basedOn w:val="Aucuneliste"/>
    <w:uiPriority w:val="99"/>
    <w:rsid w:val="00596998"/>
    <w:pPr>
      <w:numPr>
        <w:numId w:val="3"/>
      </w:numPr>
    </w:pPr>
  </w:style>
  <w:style w:type="character" w:customStyle="1" w:styleId="Titre4Car">
    <w:name w:val="Titre 4 Car"/>
    <w:basedOn w:val="Policepardfaut"/>
    <w:link w:val="Titre4"/>
    <w:rsid w:val="00075EA9"/>
    <w:rPr>
      <w:rFonts w:eastAsia="Times New Roman"/>
      <w:bCs/>
      <w:szCs w:val="28"/>
    </w:rPr>
  </w:style>
  <w:style w:type="character" w:customStyle="1" w:styleId="Titre5Car">
    <w:name w:val="Titre 5 Car"/>
    <w:basedOn w:val="Policepardfaut"/>
    <w:link w:val="Titre5"/>
    <w:semiHidden/>
    <w:rsid w:val="00BF76BE"/>
    <w:rPr>
      <w:rFonts w:eastAsia="Times New Roman"/>
      <w:b/>
      <w:bCs/>
      <w:i/>
      <w:iCs/>
      <w:sz w:val="26"/>
      <w:szCs w:val="26"/>
    </w:rPr>
  </w:style>
  <w:style w:type="character" w:customStyle="1" w:styleId="Titre6Car">
    <w:name w:val="Titre 6 Car"/>
    <w:basedOn w:val="Policepardfaut"/>
    <w:link w:val="Titre6"/>
    <w:semiHidden/>
    <w:rsid w:val="00BF76BE"/>
    <w:rPr>
      <w:rFonts w:eastAsia="Times New Roman"/>
      <w:b/>
      <w:bCs/>
      <w:sz w:val="22"/>
      <w:szCs w:val="22"/>
    </w:rPr>
  </w:style>
  <w:style w:type="character" w:customStyle="1" w:styleId="Titre7Car">
    <w:name w:val="Titre 7 Car"/>
    <w:basedOn w:val="Policepardfaut"/>
    <w:link w:val="Titre7"/>
    <w:semiHidden/>
    <w:rsid w:val="00BF76BE"/>
    <w:rPr>
      <w:rFonts w:eastAsia="Times New Roman"/>
      <w:szCs w:val="24"/>
    </w:rPr>
  </w:style>
  <w:style w:type="character" w:customStyle="1" w:styleId="Titre8Car">
    <w:name w:val="Titre 8 Car"/>
    <w:basedOn w:val="Policepardfaut"/>
    <w:link w:val="Titre8"/>
    <w:semiHidden/>
    <w:rsid w:val="00BF76BE"/>
    <w:rPr>
      <w:rFonts w:eastAsia="Times New Roman"/>
      <w:i/>
      <w:iCs/>
      <w:szCs w:val="24"/>
    </w:rPr>
  </w:style>
  <w:style w:type="character" w:customStyle="1" w:styleId="Titre9Car">
    <w:name w:val="Titre 9 Car"/>
    <w:basedOn w:val="Policepardfaut"/>
    <w:link w:val="Titre9"/>
    <w:semiHidden/>
    <w:rsid w:val="00BF76BE"/>
    <w:rPr>
      <w:rFonts w:eastAsia="Times New Roman" w:cs="Arial"/>
      <w:sz w:val="22"/>
      <w:szCs w:val="22"/>
    </w:rPr>
  </w:style>
  <w:style w:type="character" w:customStyle="1" w:styleId="Titre3Car">
    <w:name w:val="Titre 3 Car"/>
    <w:link w:val="Titre3"/>
    <w:rsid w:val="000C6425"/>
    <w:rPr>
      <w:rFonts w:eastAsia="Times New Roman"/>
      <w:b/>
      <w:bCs/>
      <w:sz w:val="24"/>
      <w:szCs w:val="26"/>
    </w:rPr>
  </w:style>
  <w:style w:type="paragraph" w:styleId="Notedefin">
    <w:name w:val="endnote text"/>
    <w:basedOn w:val="Normal"/>
    <w:link w:val="NotedefinC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NotedefinCar">
    <w:name w:val="Note de fin Car"/>
    <w:basedOn w:val="Policepardfaut"/>
    <w:link w:val="Notedefin"/>
    <w:semiHidden/>
    <w:rsid w:val="00231DCA"/>
    <w:rPr>
      <w:rFonts w:eastAsia="Times New Roman"/>
    </w:rPr>
  </w:style>
  <w:style w:type="paragraph" w:styleId="Notedebasdepage">
    <w:name w:val="footnote text"/>
    <w:basedOn w:val="Normal"/>
    <w:link w:val="NotedebasdepageC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semiHidden/>
    <w:rsid w:val="00231DCA"/>
    <w:rPr>
      <w:rFonts w:eastAsia="Times New Roman"/>
    </w:rPr>
  </w:style>
  <w:style w:type="paragraph" w:styleId="Index1">
    <w:name w:val="index 1"/>
    <w:basedOn w:val="Normal"/>
    <w:next w:val="Normal"/>
    <w:autoRedefine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Index2">
    <w:name w:val="index 2"/>
    <w:basedOn w:val="Normal"/>
    <w:next w:val="Normal"/>
    <w:autoRedefine/>
    <w:semiHidden/>
    <w:rsid w:val="00231DCA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Index3">
    <w:name w:val="index 3"/>
    <w:basedOn w:val="Normal"/>
    <w:next w:val="Normal"/>
    <w:autoRedefine/>
    <w:semiHidden/>
    <w:rsid w:val="00231DCA"/>
    <w:pPr>
      <w:spacing w:before="0" w:after="0" w:line="240" w:lineRule="auto"/>
      <w:ind w:left="720" w:hanging="240"/>
    </w:pPr>
    <w:rPr>
      <w:rFonts w:eastAsia="Times New Roman"/>
      <w:sz w:val="20"/>
      <w:szCs w:val="24"/>
    </w:rPr>
  </w:style>
  <w:style w:type="paragraph" w:styleId="Index4">
    <w:name w:val="index 4"/>
    <w:basedOn w:val="Normal"/>
    <w:next w:val="Normal"/>
    <w:autoRedefine/>
    <w:semiHidden/>
    <w:rsid w:val="00231DCA"/>
    <w:pPr>
      <w:spacing w:before="0" w:after="0" w:line="240" w:lineRule="auto"/>
      <w:ind w:left="960" w:hanging="240"/>
    </w:pPr>
    <w:rPr>
      <w:rFonts w:eastAsia="Times New Roman"/>
      <w:sz w:val="20"/>
      <w:szCs w:val="24"/>
    </w:rPr>
  </w:style>
  <w:style w:type="paragraph" w:styleId="Index5">
    <w:name w:val="index 5"/>
    <w:basedOn w:val="Normal"/>
    <w:next w:val="Normal"/>
    <w:autoRedefine/>
    <w:semiHidden/>
    <w:rsid w:val="00231DCA"/>
    <w:pPr>
      <w:spacing w:before="0" w:after="0" w:line="240" w:lineRule="auto"/>
      <w:ind w:left="1200" w:hanging="240"/>
    </w:pPr>
    <w:rPr>
      <w:rFonts w:eastAsia="Times New Roman"/>
      <w:sz w:val="20"/>
      <w:szCs w:val="24"/>
    </w:rPr>
  </w:style>
  <w:style w:type="paragraph" w:styleId="Index6">
    <w:name w:val="index 6"/>
    <w:basedOn w:val="Normal"/>
    <w:next w:val="Normal"/>
    <w:autoRedefine/>
    <w:semiHidden/>
    <w:rsid w:val="00231DCA"/>
    <w:pPr>
      <w:spacing w:before="0" w:after="0" w:line="240" w:lineRule="auto"/>
      <w:ind w:left="1440" w:hanging="240"/>
    </w:pPr>
    <w:rPr>
      <w:rFonts w:eastAsia="Times New Roman"/>
      <w:sz w:val="20"/>
      <w:szCs w:val="24"/>
    </w:rPr>
  </w:style>
  <w:style w:type="paragraph" w:styleId="Index7">
    <w:name w:val="index 7"/>
    <w:basedOn w:val="Normal"/>
    <w:next w:val="Normal"/>
    <w:autoRedefine/>
    <w:semiHidden/>
    <w:rsid w:val="00231DCA"/>
    <w:pPr>
      <w:spacing w:before="0" w:after="0" w:line="240" w:lineRule="auto"/>
      <w:ind w:left="1680" w:hanging="240"/>
    </w:pPr>
    <w:rPr>
      <w:rFonts w:eastAsia="Times New Roman"/>
      <w:sz w:val="20"/>
      <w:szCs w:val="24"/>
    </w:rPr>
  </w:style>
  <w:style w:type="paragraph" w:styleId="Index8">
    <w:name w:val="index 8"/>
    <w:basedOn w:val="Normal"/>
    <w:next w:val="Normal"/>
    <w:autoRedefine/>
    <w:semiHidden/>
    <w:rsid w:val="00231DCA"/>
    <w:pPr>
      <w:spacing w:before="0" w:after="0" w:line="240" w:lineRule="auto"/>
      <w:ind w:left="1920" w:hanging="240"/>
    </w:pPr>
    <w:rPr>
      <w:rFonts w:eastAsia="Times New Roman"/>
      <w:sz w:val="20"/>
      <w:szCs w:val="24"/>
    </w:rPr>
  </w:style>
  <w:style w:type="paragraph" w:styleId="Index9">
    <w:name w:val="index 9"/>
    <w:basedOn w:val="Normal"/>
    <w:next w:val="Normal"/>
    <w:autoRedefine/>
    <w:semiHidden/>
    <w:rsid w:val="00231DCA"/>
    <w:pPr>
      <w:spacing w:before="0" w:after="0" w:line="240" w:lineRule="auto"/>
      <w:ind w:left="2160" w:hanging="240"/>
    </w:pPr>
    <w:rPr>
      <w:rFonts w:eastAsia="Times New Roman"/>
      <w:sz w:val="20"/>
      <w:szCs w:val="24"/>
    </w:rPr>
  </w:style>
  <w:style w:type="paragraph" w:styleId="Titreindex">
    <w:name w:val="index heading"/>
    <w:basedOn w:val="Normal"/>
    <w:next w:val="Index1"/>
    <w:semiHidden/>
    <w:rsid w:val="00231DCA"/>
    <w:pPr>
      <w:spacing w:before="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Textedemacro">
    <w:name w:val="macro"/>
    <w:link w:val="TextedemacroCar"/>
    <w:semiHidden/>
    <w:rsid w:val="00231DC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 w:cs="Courier New"/>
    </w:rPr>
  </w:style>
  <w:style w:type="character" w:customStyle="1" w:styleId="TextedemacroCar">
    <w:name w:val="Texte de macro Car"/>
    <w:basedOn w:val="Policepardfaut"/>
    <w:link w:val="Textedemacro"/>
    <w:semiHidden/>
    <w:rsid w:val="00231DCA"/>
    <w:rPr>
      <w:rFonts w:ascii="Courier New" w:eastAsia="Times New Roman" w:hAnsi="Courier New" w:cs="Courier New"/>
      <w:lang w:val="en-US" w:eastAsia="en-US" w:bidi="ar-SA"/>
    </w:rPr>
  </w:style>
  <w:style w:type="paragraph" w:styleId="Tabledesrfrencesjuridiques">
    <w:name w:val="table of authorities"/>
    <w:basedOn w:val="Normal"/>
    <w:next w:val="Normal"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Tabledesillustrations">
    <w:name w:val="table of figures"/>
    <w:basedOn w:val="Normal"/>
    <w:next w:val="Normal"/>
    <w:semiHidden/>
    <w:rsid w:val="00231DCA"/>
    <w:pPr>
      <w:spacing w:before="0" w:after="0" w:line="240" w:lineRule="auto"/>
      <w:ind w:left="480" w:hanging="480"/>
    </w:pPr>
    <w:rPr>
      <w:rFonts w:eastAsia="Times New Roman"/>
      <w:sz w:val="20"/>
      <w:szCs w:val="24"/>
    </w:rPr>
  </w:style>
  <w:style w:type="paragraph" w:styleId="TitreTR">
    <w:name w:val="toa heading"/>
    <w:basedOn w:val="Normal"/>
    <w:next w:val="Normal"/>
    <w:semiHidden/>
    <w:rsid w:val="00231DCA"/>
    <w:pPr>
      <w:spacing w:before="12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TM1">
    <w:name w:val="toc 1"/>
    <w:basedOn w:val="Normal"/>
    <w:next w:val="Normal"/>
    <w:autoRedefine/>
    <w:semiHidden/>
    <w:rsid w:val="00231DCA"/>
    <w:pPr>
      <w:spacing w:before="0" w:after="0" w:line="240" w:lineRule="auto"/>
    </w:pPr>
    <w:rPr>
      <w:rFonts w:eastAsia="Times New Roman"/>
      <w:sz w:val="20"/>
      <w:szCs w:val="24"/>
    </w:rPr>
  </w:style>
  <w:style w:type="paragraph" w:styleId="TM2">
    <w:name w:val="toc 2"/>
    <w:basedOn w:val="Normal"/>
    <w:next w:val="Normal"/>
    <w:autoRedefine/>
    <w:semiHidden/>
    <w:rsid w:val="00231DCA"/>
    <w:pPr>
      <w:spacing w:before="0" w:after="0" w:line="240" w:lineRule="auto"/>
      <w:ind w:left="240"/>
    </w:pPr>
    <w:rPr>
      <w:rFonts w:eastAsia="Times New Roman"/>
      <w:sz w:val="20"/>
      <w:szCs w:val="24"/>
    </w:rPr>
  </w:style>
  <w:style w:type="paragraph" w:styleId="TM3">
    <w:name w:val="toc 3"/>
    <w:basedOn w:val="Normal"/>
    <w:next w:val="Normal"/>
    <w:autoRedefine/>
    <w:semiHidden/>
    <w:rsid w:val="00231DCA"/>
    <w:pPr>
      <w:spacing w:before="0" w:after="0" w:line="240" w:lineRule="auto"/>
      <w:ind w:left="480"/>
    </w:pPr>
    <w:rPr>
      <w:rFonts w:eastAsia="Times New Roman"/>
      <w:sz w:val="20"/>
      <w:szCs w:val="24"/>
    </w:rPr>
  </w:style>
  <w:style w:type="paragraph" w:styleId="TM4">
    <w:name w:val="toc 4"/>
    <w:basedOn w:val="Normal"/>
    <w:next w:val="Normal"/>
    <w:autoRedefine/>
    <w:semiHidden/>
    <w:rsid w:val="00231DCA"/>
    <w:pPr>
      <w:spacing w:before="0" w:after="0" w:line="240" w:lineRule="auto"/>
      <w:ind w:left="720"/>
    </w:pPr>
    <w:rPr>
      <w:rFonts w:eastAsia="Times New Roman"/>
      <w:sz w:val="20"/>
      <w:szCs w:val="24"/>
    </w:rPr>
  </w:style>
  <w:style w:type="paragraph" w:styleId="TM5">
    <w:name w:val="toc 5"/>
    <w:basedOn w:val="Normal"/>
    <w:next w:val="Normal"/>
    <w:autoRedefine/>
    <w:semiHidden/>
    <w:rsid w:val="00231DCA"/>
    <w:pPr>
      <w:spacing w:before="0" w:after="0" w:line="240" w:lineRule="auto"/>
      <w:ind w:left="960"/>
    </w:pPr>
    <w:rPr>
      <w:rFonts w:eastAsia="Times New Roman"/>
      <w:sz w:val="20"/>
      <w:szCs w:val="24"/>
    </w:rPr>
  </w:style>
  <w:style w:type="paragraph" w:styleId="TM6">
    <w:name w:val="toc 6"/>
    <w:basedOn w:val="Normal"/>
    <w:next w:val="Normal"/>
    <w:autoRedefine/>
    <w:semiHidden/>
    <w:rsid w:val="00231DCA"/>
    <w:pPr>
      <w:spacing w:before="0" w:after="0" w:line="240" w:lineRule="auto"/>
      <w:ind w:left="1200"/>
    </w:pPr>
    <w:rPr>
      <w:rFonts w:eastAsia="Times New Roman"/>
      <w:sz w:val="20"/>
      <w:szCs w:val="24"/>
    </w:rPr>
  </w:style>
  <w:style w:type="paragraph" w:styleId="TM7">
    <w:name w:val="toc 7"/>
    <w:basedOn w:val="Normal"/>
    <w:next w:val="Normal"/>
    <w:autoRedefine/>
    <w:semiHidden/>
    <w:rsid w:val="00231DCA"/>
    <w:pPr>
      <w:spacing w:before="0" w:after="0" w:line="240" w:lineRule="auto"/>
      <w:ind w:left="1440"/>
    </w:pPr>
    <w:rPr>
      <w:rFonts w:eastAsia="Times New Roman"/>
      <w:sz w:val="20"/>
      <w:szCs w:val="24"/>
    </w:rPr>
  </w:style>
  <w:style w:type="paragraph" w:styleId="TM8">
    <w:name w:val="toc 8"/>
    <w:basedOn w:val="Normal"/>
    <w:next w:val="Normal"/>
    <w:autoRedefine/>
    <w:semiHidden/>
    <w:rsid w:val="00231DCA"/>
    <w:pPr>
      <w:spacing w:before="0" w:after="0" w:line="240" w:lineRule="auto"/>
      <w:ind w:left="1680"/>
    </w:pPr>
    <w:rPr>
      <w:rFonts w:eastAsia="Times New Roman"/>
      <w:sz w:val="20"/>
      <w:szCs w:val="24"/>
    </w:rPr>
  </w:style>
  <w:style w:type="paragraph" w:styleId="TM9">
    <w:name w:val="toc 9"/>
    <w:basedOn w:val="Normal"/>
    <w:next w:val="Normal"/>
    <w:autoRedefine/>
    <w:semiHidden/>
    <w:rsid w:val="00231DCA"/>
    <w:pPr>
      <w:spacing w:before="0" w:after="0" w:line="240" w:lineRule="auto"/>
      <w:ind w:left="1920"/>
    </w:pPr>
    <w:rPr>
      <w:rFonts w:eastAsia="Times New Roman"/>
      <w:sz w:val="20"/>
      <w:szCs w:val="24"/>
    </w:rPr>
  </w:style>
  <w:style w:type="paragraph" w:styleId="Corpsdetexte">
    <w:name w:val="Body Text"/>
    <w:basedOn w:val="Normal"/>
    <w:link w:val="CorpsdetexteCar"/>
    <w:rsid w:val="00603503"/>
    <w:pPr>
      <w:spacing w:before="120" w:after="120" w:line="240" w:lineRule="auto"/>
    </w:pPr>
    <w:rPr>
      <w:rFonts w:eastAsia="Times New Roman"/>
      <w:sz w:val="20"/>
      <w:szCs w:val="24"/>
    </w:rPr>
  </w:style>
  <w:style w:type="character" w:customStyle="1" w:styleId="CorpsdetexteCar">
    <w:name w:val="Corps de texte Car"/>
    <w:link w:val="Corpsdetexte"/>
    <w:rsid w:val="00603503"/>
    <w:rPr>
      <w:rFonts w:eastAsia="Times New Roman"/>
      <w:szCs w:val="24"/>
    </w:rPr>
  </w:style>
  <w:style w:type="paragraph" w:customStyle="1" w:styleId="ColorfulShading-Accent11">
    <w:name w:val="Colorful Shading - Accent 11"/>
    <w:hidden/>
    <w:semiHidden/>
    <w:rsid w:val="00231DCA"/>
    <w:rPr>
      <w:rFonts w:eastAsia="Times New Roman" w:cs="Arial"/>
    </w:rPr>
  </w:style>
  <w:style w:type="paragraph" w:customStyle="1" w:styleId="BodyTextBold">
    <w:name w:val="Body Text Bold"/>
    <w:basedOn w:val="Corpsdetexte"/>
    <w:next w:val="BodyTextL25"/>
    <w:link w:val="BodyTextBoldChar"/>
    <w:qFormat/>
    <w:rsid w:val="00C73E03"/>
    <w:rPr>
      <w:b/>
    </w:rPr>
  </w:style>
  <w:style w:type="character" w:customStyle="1" w:styleId="CMDChar">
    <w:name w:val="CMD Char"/>
    <w:basedOn w:val="Policepardfaut"/>
    <w:link w:val="CMD"/>
    <w:rsid w:val="0010436E"/>
    <w:rPr>
      <w:rFonts w:ascii="Courier New" w:hAnsi="Courier New"/>
      <w:szCs w:val="22"/>
    </w:rPr>
  </w:style>
  <w:style w:type="paragraph" w:customStyle="1" w:styleId="PartHead">
    <w:name w:val="Part Head"/>
    <w:basedOn w:val="Normal"/>
    <w:next w:val="BodyTextL25"/>
    <w:qFormat/>
    <w:rsid w:val="005924BB"/>
    <w:pPr>
      <w:keepNext/>
      <w:numPr>
        <w:numId w:val="10"/>
      </w:numPr>
      <w:spacing w:before="240"/>
      <w:outlineLvl w:val="0"/>
    </w:pPr>
    <w:rPr>
      <w:b/>
      <w:sz w:val="28"/>
    </w:rPr>
  </w:style>
  <w:style w:type="character" w:customStyle="1" w:styleId="BodyTextBoldChar">
    <w:name w:val="Body Text Bold Char"/>
    <w:basedOn w:val="CorpsdetexteCar"/>
    <w:link w:val="BodyTextBold"/>
    <w:rsid w:val="00C73E03"/>
    <w:rPr>
      <w:rFonts w:eastAsia="Times New Roman" w:cs="Arial"/>
      <w:b/>
      <w:szCs w:val="24"/>
    </w:rPr>
  </w:style>
  <w:style w:type="paragraph" w:styleId="Titre">
    <w:name w:val="Title"/>
    <w:basedOn w:val="Normal"/>
    <w:next w:val="BodyTextL25"/>
    <w:link w:val="TitreCar"/>
    <w:qFormat/>
    <w:rsid w:val="0073604C"/>
    <w:pPr>
      <w:spacing w:before="0" w:after="0" w:line="240" w:lineRule="auto"/>
      <w:contextualSpacing/>
    </w:pPr>
    <w:rPr>
      <w:rFonts w:eastAsiaTheme="majorEastAsia" w:cstheme="majorBidi"/>
      <w:b/>
      <w:kern w:val="28"/>
      <w:sz w:val="32"/>
      <w:szCs w:val="56"/>
    </w:rPr>
  </w:style>
  <w:style w:type="character" w:customStyle="1" w:styleId="TitreCar">
    <w:name w:val="Titre Car"/>
    <w:basedOn w:val="Policepardfaut"/>
    <w:link w:val="Titre"/>
    <w:rsid w:val="0073604C"/>
    <w:rPr>
      <w:rFonts w:eastAsiaTheme="majorEastAsia" w:cstheme="majorBidi"/>
      <w:b/>
      <w:kern w:val="28"/>
      <w:sz w:val="32"/>
      <w:szCs w:val="56"/>
    </w:rPr>
  </w:style>
  <w:style w:type="table" w:customStyle="1" w:styleId="LabTableStyle1">
    <w:name w:val="Lab_Table_Style1"/>
    <w:basedOn w:val="TableauNormal"/>
    <w:uiPriority w:val="99"/>
    <w:qFormat/>
    <w:rsid w:val="00C77B29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styleId="Textedelespacerserv">
    <w:name w:val="Placeholder Text"/>
    <w:basedOn w:val="Policepardfaut"/>
    <w:uiPriority w:val="99"/>
    <w:semiHidden/>
    <w:rsid w:val="00FA154B"/>
    <w:rPr>
      <w:color w:val="808080"/>
    </w:rPr>
  </w:style>
  <w:style w:type="paragraph" w:customStyle="1" w:styleId="TaskHead">
    <w:name w:val="Task Head"/>
    <w:basedOn w:val="PartHead"/>
    <w:next w:val="BodyTextL25"/>
    <w:rsid w:val="005924BB"/>
    <w:pPr>
      <w:numPr>
        <w:ilvl w:val="1"/>
      </w:numPr>
    </w:pPr>
    <w:rPr>
      <w:sz w:val="24"/>
    </w:rPr>
  </w:style>
  <w:style w:type="character" w:styleId="Lienhypertexte">
    <w:name w:val="Hyperlink"/>
    <w:basedOn w:val="Policepardfaut"/>
    <w:unhideWhenUsed/>
    <w:rsid w:val="00AB7D3E"/>
    <w:rPr>
      <w:color w:val="0000FF" w:themeColor="hyperlink"/>
      <w:u w:val="single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AB7D3E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4F1981"/>
    <w:pPr>
      <w:ind w:left="720"/>
      <w:contextualSpacing/>
    </w:pPr>
  </w:style>
  <w:style w:type="character" w:styleId="Appelnotedebasdep">
    <w:name w:val="footnote reference"/>
    <w:basedOn w:val="Policepardfaut"/>
    <w:uiPriority w:val="99"/>
    <w:semiHidden/>
    <w:unhideWhenUsed/>
    <w:rsid w:val="00CE16B8"/>
    <w:rPr>
      <w:vertAlign w:val="superscript"/>
    </w:rPr>
  </w:style>
  <w:style w:type="character" w:styleId="Mentionnonrsolue">
    <w:name w:val="Unresolved Mention"/>
    <w:basedOn w:val="Policepardfaut"/>
    <w:uiPriority w:val="99"/>
    <w:semiHidden/>
    <w:unhideWhenUsed/>
    <w:rsid w:val="00D815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header" Target="header1.xml"/><Relationship Id="rId55" Type="http://schemas.openxmlformats.org/officeDocument/2006/relationships/glossaryDocument" Target="glossary/document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6.png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footer" Target="footer2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customXml" Target="ink/ink1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41" Type="http://schemas.openxmlformats.org/officeDocument/2006/relationships/image" Target="media/image28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lojiciels.com/quelle-est-la-difference-entre-windows-10-education-et-entreprise/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7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pennock\Curriculum_Development\CAE_Documentation\CAE_Activities_Template\Lab_Template%20-%20ILM_2019_Accessibility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2608902FA03D4C27A40EE65FF133EF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CBC5BE-8CC2-4F87-918A-20D33B549517}"/>
      </w:docPartPr>
      <w:docPartBody>
        <w:p w:rsidR="00060E89" w:rsidRDefault="00E40E6B">
          <w:pPr>
            <w:pStyle w:val="2608902FA03D4C27A40EE65FF133EF42"/>
          </w:pPr>
          <w:r w:rsidRPr="00E97C7A">
            <w:rPr>
              <w:rStyle w:val="Textedelespacerserv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0E6B"/>
    <w:rsid w:val="00060E89"/>
    <w:rsid w:val="000E737D"/>
    <w:rsid w:val="00141BBC"/>
    <w:rsid w:val="00165625"/>
    <w:rsid w:val="002A0A75"/>
    <w:rsid w:val="002A767E"/>
    <w:rsid w:val="00370C17"/>
    <w:rsid w:val="00426B0B"/>
    <w:rsid w:val="00482243"/>
    <w:rsid w:val="00597105"/>
    <w:rsid w:val="005A2F13"/>
    <w:rsid w:val="00761E6E"/>
    <w:rsid w:val="008167D8"/>
    <w:rsid w:val="009428D8"/>
    <w:rsid w:val="009B45CF"/>
    <w:rsid w:val="009D49F5"/>
    <w:rsid w:val="00A45F3B"/>
    <w:rsid w:val="00AC4A3A"/>
    <w:rsid w:val="00B576ED"/>
    <w:rsid w:val="00B65F5C"/>
    <w:rsid w:val="00BA37CF"/>
    <w:rsid w:val="00C2165A"/>
    <w:rsid w:val="00C6368E"/>
    <w:rsid w:val="00D6333D"/>
    <w:rsid w:val="00D82968"/>
    <w:rsid w:val="00E40E6B"/>
    <w:rsid w:val="00F36676"/>
    <w:rsid w:val="00FC28E5"/>
    <w:rsid w:val="00FF121A"/>
    <w:rsid w:val="00FF3DCE"/>
    <w:rsid w:val="00FF5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5625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165625"/>
    <w:rPr>
      <w:color w:val="808080"/>
    </w:rPr>
  </w:style>
  <w:style w:type="paragraph" w:customStyle="1" w:styleId="2608902FA03D4C27A40EE65FF133EF42">
    <w:name w:val="2608902FA03D4C27A40EE65FF133EF42"/>
    <w:rsid w:val="0016562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02T20:04:55.37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D9CAC326F37C94E973B755AF720A688" ma:contentTypeVersion="6" ma:contentTypeDescription="Crée un document." ma:contentTypeScope="" ma:versionID="a9eb2d0ed2801d1fb212868fded46e7f">
  <xsd:schema xmlns:xsd="http://www.w3.org/2001/XMLSchema" xmlns:xs="http://www.w3.org/2001/XMLSchema" xmlns:p="http://schemas.microsoft.com/office/2006/metadata/properties" xmlns:ns2="9fdc37db-c08b-4aad-9577-0286b59baedf" targetNamespace="http://schemas.microsoft.com/office/2006/metadata/properties" ma:root="true" ma:fieldsID="5f6161d98bda0a4eb896ddab4aa961e3" ns2:_="">
    <xsd:import namespace="9fdc37db-c08b-4aad-9577-0286b59baed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dc37db-c08b-4aad-9577-0286b59baed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EAF1C99-F38D-4377-8804-A72351AEFF9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212928C-0AF9-44B5-AB50-31A313EDF06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dc37db-c08b-4aad-9577-0286b59baed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B44DB6E-98FE-4B69-977B-08231CC2A2F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C991A0C-C8FC-45C5-9A6B-D34A26FC3DE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Lab_Template - ILM_2019_Accessibility.dotx</Template>
  <TotalTime>192</TotalTime>
  <Pages>19</Pages>
  <Words>1930</Words>
  <Characters>10620</Characters>
  <Application>Microsoft Office Word</Application>
  <DocSecurity>0</DocSecurity>
  <Lines>88</Lines>
  <Paragraphs>25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Travail pratique 1 – Installation de Windows 10 sur ESXi</vt:lpstr>
      <vt:lpstr>Travail pratique 1 – Installation de Windows 10 sur ESXi</vt:lpstr>
    </vt:vector>
  </TitlesOfParts>
  <Company>Grizli777</Company>
  <LinksUpToDate>false</LinksUpToDate>
  <CharactersWithSpaces>12525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Travail pratique 1 – Installation de Windows 10 sur ESXi</dc:title>
  <dc:creator>clroy</dc:creator>
  <dc:description>2015</dc:description>
  <cp:lastModifiedBy>Jean-Pierre Duchesneau</cp:lastModifiedBy>
  <cp:revision>140</cp:revision>
  <cp:lastPrinted>2019-10-31T14:20:00Z</cp:lastPrinted>
  <dcterms:created xsi:type="dcterms:W3CDTF">2020-10-15T13:48:00Z</dcterms:created>
  <dcterms:modified xsi:type="dcterms:W3CDTF">2021-10-22T20:16:00Z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0x0101005D9CAC326F37C94E973B755AF720A688</vt:lpwstr>
  </property>
</Properties>
</file>